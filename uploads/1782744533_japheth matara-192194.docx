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B51B6" w14:textId="77777777" w:rsidR="00711B64" w:rsidRPr="00F66119" w:rsidRDefault="00711B64" w:rsidP="00711B64">
      <w:pPr>
        <w:jc w:val="center"/>
        <w:rPr>
          <w:rFonts w:ascii="Garamond" w:hAnsi="Garamond"/>
        </w:rPr>
      </w:pPr>
    </w:p>
    <w:p w14:paraId="0D6AA875" w14:textId="77777777" w:rsidR="00711B64" w:rsidRPr="00F66119" w:rsidRDefault="00711B64" w:rsidP="00711B64">
      <w:pPr>
        <w:jc w:val="center"/>
        <w:rPr>
          <w:rFonts w:ascii="Garamond" w:hAnsi="Garamond"/>
        </w:rPr>
      </w:pPr>
    </w:p>
    <w:p w14:paraId="4FCD555D" w14:textId="77777777" w:rsidR="00711B64" w:rsidRPr="00F66119" w:rsidRDefault="00711B64" w:rsidP="00711B64">
      <w:pPr>
        <w:jc w:val="center"/>
        <w:rPr>
          <w:rFonts w:ascii="Garamond" w:hAnsi="Garamond"/>
        </w:rPr>
      </w:pPr>
    </w:p>
    <w:p w14:paraId="282CE26F" w14:textId="77777777" w:rsidR="00780879" w:rsidRPr="00F66119" w:rsidRDefault="00780879" w:rsidP="00903CB5">
      <w:pPr>
        <w:spacing w:line="360" w:lineRule="auto"/>
        <w:jc w:val="center"/>
        <w:rPr>
          <w:rFonts w:ascii="Garamond" w:hAnsi="Garamond"/>
        </w:rPr>
      </w:pPr>
      <w:r w:rsidRPr="00F66119">
        <w:rPr>
          <w:rFonts w:ascii="Garamond" w:hAnsi="Garamond"/>
          <w:b/>
          <w:bCs/>
          <w:noProof/>
          <w:lang w:val="en-GB" w:eastAsia="en-GB"/>
        </w:rPr>
        <w:drawing>
          <wp:inline distT="0" distB="0" distL="0" distR="0" wp14:anchorId="1CC50EEC" wp14:editId="4EDA2DCE">
            <wp:extent cx="2198071" cy="1276141"/>
            <wp:effectExtent l="0" t="0" r="0" b="0"/>
            <wp:docPr id="2" name="Picture 2" descr="C:\Users\hmuchiri\Dropbox\Office Documents\Forms\University Monochrome vertical small-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muchiri\Dropbox\Office Documents\Forms\University Monochrome vertical small-0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4496" cy="1285677"/>
                    </a:xfrm>
                    <a:prstGeom prst="rect">
                      <a:avLst/>
                    </a:prstGeom>
                    <a:noFill/>
                    <a:ln>
                      <a:noFill/>
                    </a:ln>
                  </pic:spPr>
                </pic:pic>
              </a:graphicData>
            </a:graphic>
          </wp:inline>
        </w:drawing>
      </w:r>
    </w:p>
    <w:p w14:paraId="5CF7780A" w14:textId="719563B1" w:rsidR="00780879" w:rsidRPr="00F66119" w:rsidRDefault="00D05594" w:rsidP="00903CB5">
      <w:pPr>
        <w:pStyle w:val="BodyText"/>
        <w:spacing w:line="360" w:lineRule="auto"/>
        <w:jc w:val="center"/>
        <w:rPr>
          <w:rFonts w:ascii="Garamond" w:hAnsi="Garamond"/>
          <w:sz w:val="28"/>
          <w:szCs w:val="28"/>
        </w:rPr>
      </w:pPr>
      <w:r w:rsidRPr="00F66119">
        <w:rPr>
          <w:rFonts w:ascii="Garamond" w:hAnsi="Garamond"/>
          <w:sz w:val="28"/>
          <w:szCs w:val="28"/>
        </w:rPr>
        <w:t>School of Computing and Engineering Sciences</w:t>
      </w:r>
    </w:p>
    <w:p w14:paraId="058E9AA8" w14:textId="77777777" w:rsidR="00780879" w:rsidRDefault="00780879" w:rsidP="00903CB5">
      <w:pPr>
        <w:jc w:val="center"/>
        <w:rPr>
          <w:rFonts w:ascii="Garamond" w:hAnsi="Garamond"/>
          <w:b/>
          <w:sz w:val="32"/>
          <w:szCs w:val="32"/>
        </w:rPr>
      </w:pPr>
    </w:p>
    <w:p w14:paraId="426F2B53" w14:textId="77777777" w:rsidR="00903CB5" w:rsidRDefault="00903CB5" w:rsidP="00903CB5">
      <w:pPr>
        <w:jc w:val="center"/>
        <w:rPr>
          <w:rFonts w:ascii="Garamond" w:hAnsi="Garamond"/>
          <w:b/>
          <w:sz w:val="32"/>
          <w:szCs w:val="32"/>
        </w:rPr>
      </w:pPr>
    </w:p>
    <w:p w14:paraId="077F1015" w14:textId="77777777" w:rsidR="00903CB5" w:rsidRDefault="00903CB5" w:rsidP="00903CB5">
      <w:pPr>
        <w:jc w:val="center"/>
        <w:rPr>
          <w:rFonts w:ascii="Garamond" w:hAnsi="Garamond"/>
          <w:b/>
          <w:sz w:val="32"/>
          <w:szCs w:val="32"/>
        </w:rPr>
      </w:pPr>
    </w:p>
    <w:p w14:paraId="6E81E11D" w14:textId="77777777" w:rsidR="00903CB5" w:rsidRDefault="00903CB5" w:rsidP="00903CB5">
      <w:pPr>
        <w:jc w:val="center"/>
        <w:rPr>
          <w:rFonts w:ascii="Garamond" w:hAnsi="Garamond"/>
          <w:b/>
          <w:sz w:val="32"/>
          <w:szCs w:val="32"/>
        </w:rPr>
      </w:pPr>
    </w:p>
    <w:p w14:paraId="72254FC0" w14:textId="77777777" w:rsidR="00903CB5" w:rsidRPr="00F66119" w:rsidRDefault="00903CB5" w:rsidP="00903CB5">
      <w:pPr>
        <w:jc w:val="center"/>
        <w:rPr>
          <w:rFonts w:ascii="Garamond" w:hAnsi="Garamond"/>
          <w:b/>
          <w:sz w:val="32"/>
          <w:szCs w:val="32"/>
        </w:rPr>
      </w:pPr>
    </w:p>
    <w:p w14:paraId="0896DAAC" w14:textId="1137FED0" w:rsidR="00711B64" w:rsidRPr="00F66119" w:rsidRDefault="00D05594" w:rsidP="00903CB5">
      <w:pPr>
        <w:jc w:val="center"/>
        <w:rPr>
          <w:rFonts w:ascii="Garamond" w:hAnsi="Garamond"/>
          <w:b/>
          <w:sz w:val="32"/>
          <w:szCs w:val="32"/>
        </w:rPr>
      </w:pPr>
      <w:r w:rsidRPr="00F66119">
        <w:rPr>
          <w:rFonts w:ascii="Garamond" w:hAnsi="Garamond"/>
          <w:b/>
          <w:sz w:val="32"/>
          <w:szCs w:val="32"/>
        </w:rPr>
        <w:t>B</w:t>
      </w:r>
      <w:r w:rsidR="00D478A3" w:rsidRPr="00F66119">
        <w:rPr>
          <w:rFonts w:ascii="Garamond" w:hAnsi="Garamond"/>
          <w:b/>
          <w:sz w:val="32"/>
          <w:szCs w:val="32"/>
        </w:rPr>
        <w:t xml:space="preserve">BT </w:t>
      </w:r>
      <w:r w:rsidR="00986A4D">
        <w:rPr>
          <w:rFonts w:ascii="Garamond" w:hAnsi="Garamond"/>
          <w:b/>
          <w:sz w:val="32"/>
          <w:szCs w:val="32"/>
        </w:rPr>
        <w:t>2</w:t>
      </w:r>
      <w:r w:rsidR="00D478A3" w:rsidRPr="00F66119">
        <w:rPr>
          <w:rFonts w:ascii="Garamond" w:hAnsi="Garamond"/>
          <w:b/>
          <w:sz w:val="32"/>
          <w:szCs w:val="32"/>
        </w:rPr>
        <w:t>20</w:t>
      </w:r>
      <w:r w:rsidR="00986A4D">
        <w:rPr>
          <w:rFonts w:ascii="Garamond" w:hAnsi="Garamond"/>
          <w:b/>
          <w:sz w:val="32"/>
          <w:szCs w:val="32"/>
        </w:rPr>
        <w:t>2</w:t>
      </w:r>
      <w:r w:rsidR="00D478A3" w:rsidRPr="00F66119">
        <w:rPr>
          <w:rFonts w:ascii="Garamond" w:hAnsi="Garamond"/>
          <w:b/>
          <w:sz w:val="32"/>
          <w:szCs w:val="32"/>
        </w:rPr>
        <w:t xml:space="preserve">: </w:t>
      </w:r>
      <w:r w:rsidR="00986A4D">
        <w:rPr>
          <w:rFonts w:ascii="Garamond" w:hAnsi="Garamond"/>
          <w:b/>
          <w:sz w:val="32"/>
          <w:szCs w:val="32"/>
        </w:rPr>
        <w:t xml:space="preserve">Advanced </w:t>
      </w:r>
      <w:r w:rsidR="003F432F" w:rsidRPr="00F66119">
        <w:rPr>
          <w:rFonts w:ascii="Garamond" w:hAnsi="Garamond"/>
          <w:b/>
          <w:sz w:val="32"/>
          <w:szCs w:val="32"/>
        </w:rPr>
        <w:t>Object-Oriented</w:t>
      </w:r>
      <w:r w:rsidR="00D478A3" w:rsidRPr="00F66119">
        <w:rPr>
          <w:rFonts w:ascii="Garamond" w:hAnsi="Garamond"/>
          <w:b/>
          <w:sz w:val="32"/>
          <w:szCs w:val="32"/>
        </w:rPr>
        <w:t xml:space="preserve"> Programming</w:t>
      </w:r>
    </w:p>
    <w:p w14:paraId="1E4FBF98" w14:textId="77777777" w:rsidR="005F2370" w:rsidRPr="00F66119" w:rsidRDefault="005F2370" w:rsidP="00903CB5">
      <w:pPr>
        <w:jc w:val="center"/>
        <w:rPr>
          <w:rFonts w:ascii="Garamond" w:hAnsi="Garamond"/>
          <w:b/>
        </w:rPr>
      </w:pPr>
    </w:p>
    <w:p w14:paraId="4FEFDC9B" w14:textId="77777777" w:rsidR="005F2370" w:rsidRPr="00F66119" w:rsidRDefault="005F2370" w:rsidP="00903CB5">
      <w:pPr>
        <w:jc w:val="center"/>
        <w:rPr>
          <w:rFonts w:ascii="Garamond" w:hAnsi="Garamond"/>
          <w:b/>
        </w:rPr>
      </w:pPr>
    </w:p>
    <w:p w14:paraId="3FEEF728" w14:textId="77777777" w:rsidR="005F2370" w:rsidRPr="00F66119" w:rsidRDefault="005F2370" w:rsidP="00903CB5">
      <w:pPr>
        <w:jc w:val="center"/>
        <w:rPr>
          <w:rFonts w:ascii="Garamond" w:hAnsi="Garamond"/>
          <w:b/>
        </w:rPr>
      </w:pPr>
    </w:p>
    <w:p w14:paraId="4D8C92FF" w14:textId="04064FA7" w:rsidR="00711B64" w:rsidRPr="00F66119" w:rsidRDefault="00E62394" w:rsidP="00903CB5">
      <w:pPr>
        <w:spacing w:after="120"/>
        <w:jc w:val="center"/>
        <w:rPr>
          <w:rFonts w:ascii="Garamond" w:hAnsi="Garamond"/>
          <w:b/>
        </w:rPr>
      </w:pPr>
      <w:r w:rsidRPr="00F66119">
        <w:rPr>
          <w:rFonts w:ascii="Garamond" w:hAnsi="Garamond"/>
          <w:b/>
        </w:rPr>
        <w:t xml:space="preserve">Lab Practical </w:t>
      </w:r>
      <w:r w:rsidR="00D05594" w:rsidRPr="00F66119">
        <w:rPr>
          <w:rFonts w:ascii="Garamond" w:hAnsi="Garamond"/>
          <w:b/>
        </w:rPr>
        <w:t>Assessment</w:t>
      </w:r>
      <w:r w:rsidR="003F432F">
        <w:rPr>
          <w:rFonts w:ascii="Garamond" w:hAnsi="Garamond"/>
          <w:b/>
        </w:rPr>
        <w:t xml:space="preserve">: </w:t>
      </w:r>
      <w:r w:rsidR="00124272">
        <w:rPr>
          <w:rFonts w:ascii="Garamond" w:hAnsi="Garamond"/>
          <w:b/>
        </w:rPr>
        <w:t>Classes &amp; Objects</w:t>
      </w:r>
      <w:r w:rsidR="00000176">
        <w:rPr>
          <w:rFonts w:ascii="Garamond" w:hAnsi="Garamond"/>
          <w:b/>
        </w:rPr>
        <w:t xml:space="preserve"> </w:t>
      </w:r>
    </w:p>
    <w:p w14:paraId="24F015D5" w14:textId="77777777" w:rsidR="005F2370" w:rsidRPr="00F66119" w:rsidRDefault="005F2370" w:rsidP="00903CB5">
      <w:pPr>
        <w:spacing w:after="120"/>
        <w:jc w:val="center"/>
        <w:rPr>
          <w:rFonts w:ascii="Garamond" w:hAnsi="Garamond"/>
          <w:b/>
        </w:rPr>
      </w:pPr>
    </w:p>
    <w:p w14:paraId="07DDC372" w14:textId="4ACFC17F" w:rsidR="001D4CE9" w:rsidRPr="00F66119" w:rsidRDefault="001D4CE9" w:rsidP="00903CB5">
      <w:pPr>
        <w:spacing w:after="120"/>
        <w:jc w:val="center"/>
        <w:rPr>
          <w:rFonts w:ascii="Garamond" w:hAnsi="Garamond"/>
        </w:rPr>
      </w:pPr>
    </w:p>
    <w:p w14:paraId="1F3F1442" w14:textId="77777777" w:rsidR="00780879" w:rsidRPr="00F66119" w:rsidRDefault="00780879" w:rsidP="00903CB5">
      <w:pPr>
        <w:spacing w:after="120"/>
        <w:jc w:val="center"/>
        <w:rPr>
          <w:rFonts w:ascii="Garamond" w:hAnsi="Garamond"/>
        </w:rPr>
      </w:pPr>
    </w:p>
    <w:p w14:paraId="619FA369" w14:textId="77777777" w:rsidR="0062251C" w:rsidRPr="00F66119" w:rsidRDefault="0062251C" w:rsidP="00903CB5">
      <w:pPr>
        <w:spacing w:after="120"/>
        <w:jc w:val="center"/>
        <w:rPr>
          <w:rFonts w:ascii="Garamond" w:hAnsi="Garamond"/>
        </w:rPr>
      </w:pPr>
    </w:p>
    <w:sdt>
      <w:sdtPr>
        <w:rPr>
          <w:rStyle w:val="Style3"/>
        </w:rPr>
        <w:id w:val="273301031"/>
        <w:placeholder>
          <w:docPart w:val="F3E6C82A14BE4527B52CD81BB00EAB40"/>
        </w:placeholder>
        <w:showingPlcHdr/>
      </w:sdtPr>
      <w:sdtEndPr>
        <w:rPr>
          <w:rStyle w:val="DefaultParagraphFont"/>
          <w:rFonts w:ascii="Cambria" w:hAnsi="Cambria"/>
          <w:i w:val="0"/>
          <w:iCs/>
          <w:color w:val="auto"/>
          <w:sz w:val="28"/>
          <w:szCs w:val="28"/>
        </w:rPr>
      </w:sdtEndPr>
      <w:sdtContent>
        <w:p w14:paraId="674F3611" w14:textId="742FB105" w:rsidR="00D478A3" w:rsidRPr="00F66119" w:rsidRDefault="00701DC8" w:rsidP="00124272">
          <w:pPr>
            <w:pStyle w:val="ListParagraph"/>
            <w:ind w:left="0"/>
            <w:jc w:val="center"/>
            <w:rPr>
              <w:rFonts w:ascii="Garamond" w:hAnsi="Garamond"/>
              <w:i/>
              <w:iCs/>
              <w:sz w:val="28"/>
              <w:szCs w:val="28"/>
            </w:rPr>
          </w:pPr>
          <w:r w:rsidRPr="00F66119">
            <w:rPr>
              <w:rFonts w:ascii="Garamond" w:hAnsi="Garamond"/>
              <w:i/>
              <w:iCs/>
              <w:sz w:val="28"/>
              <w:szCs w:val="28"/>
            </w:rPr>
            <w:t>000000 – Surname, First-name Second-name</w:t>
          </w:r>
          <w:r w:rsidRPr="002C6BF5">
            <w:rPr>
              <w:rStyle w:val="PlaceholderText"/>
            </w:rPr>
            <w:t>.</w:t>
          </w:r>
        </w:p>
      </w:sdtContent>
    </w:sdt>
    <w:p w14:paraId="6B86B24E" w14:textId="77777777" w:rsidR="007C298F" w:rsidRPr="00F66119" w:rsidRDefault="007C298F" w:rsidP="00903CB5">
      <w:pPr>
        <w:pStyle w:val="ListParagraph"/>
        <w:jc w:val="center"/>
        <w:rPr>
          <w:rFonts w:ascii="Garamond" w:hAnsi="Garamond"/>
          <w:i/>
          <w:iCs/>
          <w:sz w:val="28"/>
          <w:szCs w:val="28"/>
        </w:rPr>
      </w:pPr>
    </w:p>
    <w:p w14:paraId="4451EC56" w14:textId="2DE21351" w:rsidR="007C298F" w:rsidRPr="00F66119" w:rsidRDefault="007C298F" w:rsidP="00903CB5">
      <w:pPr>
        <w:pStyle w:val="ListParagraph"/>
        <w:jc w:val="center"/>
        <w:rPr>
          <w:rFonts w:ascii="Garamond" w:hAnsi="Garamond"/>
          <w:i/>
          <w:iCs/>
          <w:sz w:val="28"/>
          <w:szCs w:val="28"/>
        </w:rPr>
      </w:pPr>
    </w:p>
    <w:p w14:paraId="43FE1CA3" w14:textId="6240C600" w:rsidR="005F2370" w:rsidRPr="00F66119" w:rsidRDefault="000643B5" w:rsidP="00903CB5">
      <w:pPr>
        <w:spacing w:after="0"/>
        <w:jc w:val="center"/>
        <w:rPr>
          <w:rFonts w:ascii="Garamond" w:hAnsi="Garamond"/>
          <w:sz w:val="28"/>
          <w:szCs w:val="28"/>
        </w:rPr>
      </w:pPr>
      <w:r w:rsidRPr="00F66119">
        <w:rPr>
          <w:rFonts w:ascii="Garamond" w:hAnsi="Garamond"/>
          <w:sz w:val="28"/>
          <w:szCs w:val="28"/>
        </w:rPr>
        <w:br w:type="page"/>
      </w:r>
    </w:p>
    <w:p w14:paraId="43255159" w14:textId="39008DFE" w:rsidR="00D72C0A" w:rsidRPr="00F66119" w:rsidRDefault="00D478A3" w:rsidP="00325BA4">
      <w:pPr>
        <w:spacing w:line="360" w:lineRule="auto"/>
        <w:jc w:val="both"/>
        <w:rPr>
          <w:rFonts w:ascii="Garamond" w:hAnsi="Garamond"/>
          <w:b/>
          <w:sz w:val="28"/>
          <w:szCs w:val="28"/>
        </w:rPr>
      </w:pPr>
      <w:r w:rsidRPr="00F66119">
        <w:rPr>
          <w:rFonts w:ascii="Garamond" w:hAnsi="Garamond"/>
          <w:b/>
          <w:sz w:val="28"/>
          <w:szCs w:val="28"/>
        </w:rPr>
        <w:lastRenderedPageBreak/>
        <w:t>Instructions</w:t>
      </w:r>
    </w:p>
    <w:p w14:paraId="06EC6440" w14:textId="7BE618C6" w:rsidR="00711B64" w:rsidRPr="00F66119" w:rsidRDefault="00D05594" w:rsidP="00325BA4">
      <w:pPr>
        <w:pStyle w:val="ListParagraph"/>
        <w:numPr>
          <w:ilvl w:val="0"/>
          <w:numId w:val="3"/>
        </w:numPr>
        <w:spacing w:line="360" w:lineRule="auto"/>
        <w:jc w:val="both"/>
        <w:rPr>
          <w:rFonts w:ascii="Garamond" w:hAnsi="Garamond"/>
        </w:rPr>
      </w:pPr>
      <w:r w:rsidRPr="00F66119">
        <w:rPr>
          <w:rFonts w:ascii="Garamond" w:hAnsi="Garamond"/>
        </w:rPr>
        <w:t xml:space="preserve">This is an individual </w:t>
      </w:r>
      <w:r w:rsidR="00F66119" w:rsidRPr="00F66119">
        <w:rPr>
          <w:rFonts w:ascii="Garamond" w:hAnsi="Garamond"/>
        </w:rPr>
        <w:t>assignment;</w:t>
      </w:r>
      <w:r w:rsidRPr="00F66119">
        <w:rPr>
          <w:rFonts w:ascii="Garamond" w:hAnsi="Garamond"/>
        </w:rPr>
        <w:t xml:space="preserve"> you can work in pairs but submit different work.</w:t>
      </w:r>
    </w:p>
    <w:p w14:paraId="2213F425" w14:textId="2A6104A9" w:rsidR="00D478A3" w:rsidRPr="00F66119" w:rsidRDefault="00D478A3" w:rsidP="00325BA4">
      <w:pPr>
        <w:pStyle w:val="ListParagraph"/>
        <w:numPr>
          <w:ilvl w:val="0"/>
          <w:numId w:val="3"/>
        </w:numPr>
        <w:spacing w:line="360" w:lineRule="auto"/>
        <w:jc w:val="both"/>
        <w:rPr>
          <w:rFonts w:ascii="Garamond" w:hAnsi="Garamond"/>
        </w:rPr>
      </w:pPr>
      <w:r w:rsidRPr="00F66119">
        <w:rPr>
          <w:rFonts w:ascii="Garamond" w:hAnsi="Garamond"/>
        </w:rPr>
        <w:t xml:space="preserve">Answer every question </w:t>
      </w:r>
      <w:r w:rsidR="005104D5">
        <w:rPr>
          <w:rFonts w:ascii="Garamond" w:hAnsi="Garamond"/>
        </w:rPr>
        <w:t>on this document</w:t>
      </w:r>
      <w:r w:rsidRPr="00F66119">
        <w:rPr>
          <w:rFonts w:ascii="Garamond" w:hAnsi="Garamond"/>
        </w:rPr>
        <w:t>.</w:t>
      </w:r>
    </w:p>
    <w:p w14:paraId="315FA5B0" w14:textId="34814A7B" w:rsidR="00D478A3" w:rsidRPr="00F66119" w:rsidRDefault="00F66119" w:rsidP="00325BA4">
      <w:pPr>
        <w:pStyle w:val="ListParagraph"/>
        <w:numPr>
          <w:ilvl w:val="0"/>
          <w:numId w:val="3"/>
        </w:numPr>
        <w:spacing w:line="360" w:lineRule="auto"/>
        <w:jc w:val="both"/>
        <w:rPr>
          <w:rFonts w:ascii="Garamond" w:hAnsi="Garamond"/>
        </w:rPr>
      </w:pPr>
      <w:r>
        <w:rPr>
          <w:rFonts w:ascii="Garamond" w:hAnsi="Garamond"/>
        </w:rPr>
        <w:t>Maintain the document format</w:t>
      </w:r>
      <w:r w:rsidR="00D478A3" w:rsidRPr="00F66119">
        <w:rPr>
          <w:rFonts w:ascii="Garamond" w:hAnsi="Garamond"/>
        </w:rPr>
        <w:t xml:space="preserve"> when answering EXCEPT when writing code.</w:t>
      </w:r>
    </w:p>
    <w:p w14:paraId="3C12E822" w14:textId="41DFA5DF" w:rsidR="00D478A3" w:rsidRPr="00F66119" w:rsidRDefault="00D478A3" w:rsidP="00325BA4">
      <w:pPr>
        <w:pStyle w:val="ListParagraph"/>
        <w:numPr>
          <w:ilvl w:val="0"/>
          <w:numId w:val="3"/>
        </w:numPr>
        <w:spacing w:line="360" w:lineRule="auto"/>
        <w:jc w:val="both"/>
        <w:rPr>
          <w:rFonts w:ascii="Garamond" w:hAnsi="Garamond"/>
        </w:rPr>
      </w:pPr>
      <w:r w:rsidRPr="00F66119">
        <w:rPr>
          <w:rFonts w:ascii="Garamond" w:hAnsi="Garamond"/>
        </w:rPr>
        <w:t>Provide additional information where you feel diagrams may not be enough</w:t>
      </w:r>
      <w:r w:rsidR="005104D5">
        <w:rPr>
          <w:rFonts w:ascii="Garamond" w:hAnsi="Garamond"/>
        </w:rPr>
        <w:t xml:space="preserve"> (using comments)</w:t>
      </w:r>
      <w:r w:rsidRPr="00F66119">
        <w:rPr>
          <w:rFonts w:ascii="Garamond" w:hAnsi="Garamond"/>
        </w:rPr>
        <w:t>.</w:t>
      </w:r>
    </w:p>
    <w:p w14:paraId="49D8C1F2" w14:textId="455155F8" w:rsidR="00F66119" w:rsidRPr="00F66119" w:rsidRDefault="00F66119" w:rsidP="00325BA4">
      <w:pPr>
        <w:pStyle w:val="ListParagraph"/>
        <w:numPr>
          <w:ilvl w:val="0"/>
          <w:numId w:val="3"/>
        </w:numPr>
        <w:spacing w:line="360" w:lineRule="auto"/>
        <w:jc w:val="both"/>
        <w:rPr>
          <w:rFonts w:ascii="Garamond" w:hAnsi="Garamond"/>
        </w:rPr>
      </w:pPr>
      <w:r w:rsidRPr="00F66119">
        <w:rPr>
          <w:rFonts w:ascii="Garamond" w:hAnsi="Garamond"/>
        </w:rPr>
        <w:t xml:space="preserve">Once you are done answering, </w:t>
      </w:r>
      <w:r w:rsidRPr="00F66119">
        <w:rPr>
          <w:rFonts w:ascii="Garamond" w:hAnsi="Garamond"/>
          <w:b/>
          <w:bCs/>
          <w:i/>
          <w:iCs/>
        </w:rPr>
        <w:t>convert the document to .pdf format</w:t>
      </w:r>
      <w:r w:rsidRPr="00F66119">
        <w:rPr>
          <w:rFonts w:ascii="Garamond" w:hAnsi="Garamond"/>
        </w:rPr>
        <w:t xml:space="preserve"> for submission</w:t>
      </w:r>
      <w:r>
        <w:rPr>
          <w:rFonts w:ascii="Garamond" w:hAnsi="Garamond"/>
        </w:rPr>
        <w:t>.</w:t>
      </w:r>
    </w:p>
    <w:p w14:paraId="1F582D3B" w14:textId="77777777" w:rsidR="003F5859" w:rsidRPr="00DF491E" w:rsidRDefault="003F5859" w:rsidP="00914EF6">
      <w:pPr>
        <w:spacing w:after="0" w:line="360" w:lineRule="auto"/>
        <w:jc w:val="both"/>
        <w:rPr>
          <w:rFonts w:ascii="Garamond" w:hAnsi="Garamond"/>
          <w:b/>
          <w:bCs/>
          <w:lang w:val="en-KE"/>
        </w:rPr>
      </w:pPr>
      <w:r w:rsidRPr="00DF491E">
        <w:rPr>
          <w:rFonts w:ascii="Garamond" w:hAnsi="Garamond"/>
          <w:b/>
          <w:bCs/>
          <w:lang w:val="en-KE"/>
        </w:rPr>
        <w:t>Objective:</w:t>
      </w:r>
    </w:p>
    <w:p w14:paraId="5C458202" w14:textId="77777777" w:rsidR="00BF23B4" w:rsidRPr="00BF23B4" w:rsidRDefault="00BF23B4" w:rsidP="00914EF6">
      <w:pPr>
        <w:spacing w:line="360" w:lineRule="auto"/>
        <w:jc w:val="both"/>
        <w:rPr>
          <w:rFonts w:ascii="Garamond" w:hAnsi="Garamond"/>
          <w:bCs/>
          <w:lang w:val="en-KE"/>
        </w:rPr>
      </w:pPr>
      <w:r w:rsidRPr="00BF23B4">
        <w:rPr>
          <w:rFonts w:ascii="Garamond" w:hAnsi="Garamond"/>
          <w:bCs/>
          <w:lang w:val="en-KE"/>
        </w:rPr>
        <w:t>To practice object-oriented programming in Java by:</w:t>
      </w:r>
    </w:p>
    <w:p w14:paraId="7199801C" w14:textId="700344A9" w:rsidR="00BF23B4" w:rsidRPr="00BF23B4" w:rsidRDefault="00164671" w:rsidP="00BF23B4">
      <w:pPr>
        <w:numPr>
          <w:ilvl w:val="0"/>
          <w:numId w:val="26"/>
        </w:numPr>
        <w:spacing w:after="0" w:line="360" w:lineRule="auto"/>
        <w:jc w:val="both"/>
        <w:rPr>
          <w:rFonts w:ascii="Garamond" w:hAnsi="Garamond"/>
          <w:bCs/>
          <w:lang w:val="en-KE"/>
        </w:rPr>
      </w:pPr>
      <w:r>
        <w:rPr>
          <w:rFonts w:ascii="Garamond" w:hAnsi="Garamond"/>
          <w:bCs/>
          <w:lang w:val="en-KE"/>
        </w:rPr>
        <w:t>Reading a UML Class Diagram and c</w:t>
      </w:r>
      <w:r w:rsidR="00BF23B4" w:rsidRPr="00BF23B4">
        <w:rPr>
          <w:rFonts w:ascii="Garamond" w:hAnsi="Garamond"/>
          <w:bCs/>
          <w:lang w:val="en-KE"/>
        </w:rPr>
        <w:t>reating a class with attributes and methods</w:t>
      </w:r>
      <w:r w:rsidR="00425E51">
        <w:rPr>
          <w:rFonts w:ascii="Garamond" w:hAnsi="Garamond"/>
          <w:bCs/>
          <w:lang w:val="en-KE"/>
        </w:rPr>
        <w:t>.</w:t>
      </w:r>
    </w:p>
    <w:p w14:paraId="7E878FC3" w14:textId="6A7A4704" w:rsidR="00BF23B4" w:rsidRPr="00164671" w:rsidRDefault="00BF23B4" w:rsidP="00164671">
      <w:pPr>
        <w:numPr>
          <w:ilvl w:val="0"/>
          <w:numId w:val="26"/>
        </w:numPr>
        <w:spacing w:after="0" w:line="360" w:lineRule="auto"/>
        <w:jc w:val="both"/>
        <w:rPr>
          <w:rFonts w:ascii="Garamond" w:hAnsi="Garamond"/>
          <w:bCs/>
          <w:lang w:val="en-KE"/>
        </w:rPr>
      </w:pPr>
      <w:r w:rsidRPr="00BF23B4">
        <w:rPr>
          <w:rFonts w:ascii="Garamond" w:hAnsi="Garamond"/>
          <w:bCs/>
          <w:lang w:val="en-KE"/>
        </w:rPr>
        <w:t>Understanding encapsulation</w:t>
      </w:r>
      <w:r w:rsidR="00164671">
        <w:rPr>
          <w:rFonts w:ascii="Garamond" w:hAnsi="Garamond"/>
          <w:bCs/>
          <w:lang w:val="en-KE"/>
        </w:rPr>
        <w:t xml:space="preserve">, </w:t>
      </w:r>
      <w:r w:rsidRPr="00BF23B4">
        <w:rPr>
          <w:rFonts w:ascii="Garamond" w:hAnsi="Garamond"/>
          <w:bCs/>
          <w:lang w:val="en-KE"/>
        </w:rPr>
        <w:t>object creation</w:t>
      </w:r>
      <w:r w:rsidR="00164671">
        <w:rPr>
          <w:rFonts w:ascii="Garamond" w:hAnsi="Garamond"/>
          <w:bCs/>
          <w:lang w:val="en-KE"/>
        </w:rPr>
        <w:t xml:space="preserve"> and </w:t>
      </w:r>
      <w:r w:rsidR="00425E51">
        <w:rPr>
          <w:rFonts w:ascii="Garamond" w:hAnsi="Garamond"/>
          <w:bCs/>
          <w:lang w:val="en-KE"/>
        </w:rPr>
        <w:t>instantiation.</w:t>
      </w:r>
    </w:p>
    <w:p w14:paraId="6D914C33" w14:textId="77777777" w:rsidR="003F5859" w:rsidRPr="00DF491E" w:rsidRDefault="003F5859" w:rsidP="00914EF6">
      <w:pPr>
        <w:spacing w:before="240" w:after="0" w:line="360" w:lineRule="auto"/>
        <w:jc w:val="both"/>
        <w:rPr>
          <w:rFonts w:ascii="Garamond" w:hAnsi="Garamond"/>
          <w:b/>
          <w:bCs/>
          <w:lang w:val="en-KE"/>
        </w:rPr>
      </w:pPr>
      <w:r w:rsidRPr="00DF491E">
        <w:rPr>
          <w:rFonts w:ascii="Garamond" w:hAnsi="Garamond"/>
          <w:b/>
          <w:bCs/>
          <w:lang w:val="en-KE"/>
        </w:rPr>
        <w:t>Prerequisites:</w:t>
      </w:r>
    </w:p>
    <w:p w14:paraId="7A2543CC" w14:textId="561AD265" w:rsidR="003F5859" w:rsidRPr="00DF491E" w:rsidRDefault="003F5859" w:rsidP="003F432F">
      <w:pPr>
        <w:numPr>
          <w:ilvl w:val="0"/>
          <w:numId w:val="16"/>
        </w:numPr>
        <w:spacing w:after="0" w:line="360" w:lineRule="auto"/>
        <w:jc w:val="both"/>
        <w:rPr>
          <w:rFonts w:ascii="Garamond" w:hAnsi="Garamond"/>
          <w:bCs/>
          <w:lang w:val="en-KE"/>
        </w:rPr>
      </w:pPr>
      <w:r>
        <w:rPr>
          <w:rFonts w:ascii="Garamond" w:hAnsi="Garamond"/>
          <w:bCs/>
          <w:lang w:val="en-KE"/>
        </w:rPr>
        <w:t>NetBeans 2</w:t>
      </w:r>
      <w:r w:rsidR="00BF23B4">
        <w:rPr>
          <w:rFonts w:ascii="Garamond" w:hAnsi="Garamond"/>
          <w:bCs/>
          <w:lang w:val="en-KE"/>
        </w:rPr>
        <w:t>2</w:t>
      </w:r>
      <w:r>
        <w:rPr>
          <w:rFonts w:ascii="Garamond" w:hAnsi="Garamond"/>
          <w:bCs/>
          <w:lang w:val="en-KE"/>
        </w:rPr>
        <w:t xml:space="preserve"> (or later)</w:t>
      </w:r>
      <w:r w:rsidRPr="00DF491E">
        <w:rPr>
          <w:rFonts w:ascii="Garamond" w:hAnsi="Garamond"/>
          <w:bCs/>
          <w:lang w:val="en-KE"/>
        </w:rPr>
        <w:t xml:space="preserve"> installed on your computer.</w:t>
      </w:r>
    </w:p>
    <w:p w14:paraId="02A6F24F" w14:textId="77777777" w:rsidR="003F5859" w:rsidRPr="00DF491E" w:rsidRDefault="003F5859" w:rsidP="003F432F">
      <w:pPr>
        <w:numPr>
          <w:ilvl w:val="0"/>
          <w:numId w:val="16"/>
        </w:numPr>
        <w:spacing w:after="0" w:line="360" w:lineRule="auto"/>
        <w:jc w:val="both"/>
        <w:rPr>
          <w:rFonts w:ascii="Garamond" w:hAnsi="Garamond"/>
          <w:bCs/>
          <w:lang w:val="en-KE"/>
        </w:rPr>
      </w:pPr>
      <w:r w:rsidRPr="00DF491E">
        <w:rPr>
          <w:rFonts w:ascii="Garamond" w:hAnsi="Garamond"/>
          <w:bCs/>
          <w:lang w:val="en-KE"/>
        </w:rPr>
        <w:t>Basic understanding of programming concepts.</w:t>
      </w:r>
    </w:p>
    <w:p w14:paraId="7568DA43" w14:textId="3244992C" w:rsidR="002D0BF6" w:rsidRDefault="005873F9" w:rsidP="003F432F">
      <w:pPr>
        <w:spacing w:before="240" w:line="360" w:lineRule="auto"/>
        <w:jc w:val="both"/>
        <w:rPr>
          <w:rFonts w:ascii="Garamond" w:hAnsi="Garamond"/>
          <w:b/>
        </w:rPr>
      </w:pPr>
      <w:bookmarkStart w:id="0" w:name="_Hlk176122032"/>
      <w:r>
        <w:rPr>
          <w:rFonts w:ascii="Garamond" w:hAnsi="Garamond"/>
          <w:b/>
        </w:rPr>
        <w:t xml:space="preserve">Part A : </w:t>
      </w:r>
      <w:r w:rsidR="003F5859">
        <w:rPr>
          <w:rFonts w:ascii="Garamond" w:hAnsi="Garamond"/>
          <w:b/>
        </w:rPr>
        <w:t xml:space="preserve">Tutorial </w:t>
      </w:r>
    </w:p>
    <w:bookmarkEnd w:id="0"/>
    <w:p w14:paraId="5FA708B1" w14:textId="6B3F930D" w:rsidR="003F5859" w:rsidRPr="00DF491E" w:rsidRDefault="003F5859" w:rsidP="0028120B">
      <w:pPr>
        <w:spacing w:line="360" w:lineRule="auto"/>
        <w:ind w:left="360"/>
        <w:jc w:val="both"/>
        <w:rPr>
          <w:rFonts w:ascii="Garamond" w:hAnsi="Garamond"/>
          <w:lang w:val="en-KE"/>
        </w:rPr>
      </w:pPr>
      <w:r w:rsidRPr="00DF491E">
        <w:rPr>
          <w:rFonts w:ascii="Garamond" w:hAnsi="Garamond"/>
          <w:lang w:val="en-KE"/>
        </w:rPr>
        <w:t xml:space="preserve">Step 1: </w:t>
      </w:r>
      <w:r w:rsidR="00BF23B4" w:rsidRPr="00BF23B4">
        <w:rPr>
          <w:rFonts w:ascii="Garamond" w:hAnsi="Garamond"/>
        </w:rPr>
        <w:t>Open NetBeans 22 and Create a New Project</w:t>
      </w:r>
    </w:p>
    <w:p w14:paraId="6EC7BF32" w14:textId="012B3BB4" w:rsidR="003F5859" w:rsidRPr="003F5859" w:rsidRDefault="003F5859" w:rsidP="003F5859">
      <w:pPr>
        <w:numPr>
          <w:ilvl w:val="0"/>
          <w:numId w:val="17"/>
        </w:numPr>
        <w:spacing w:after="0" w:line="360" w:lineRule="auto"/>
        <w:jc w:val="both"/>
        <w:rPr>
          <w:rFonts w:ascii="Garamond" w:hAnsi="Garamond"/>
          <w:lang w:val="en-KE"/>
        </w:rPr>
      </w:pPr>
      <w:r>
        <w:rPr>
          <w:rFonts w:ascii="Garamond" w:hAnsi="Garamond"/>
          <w:lang w:val="en-KE"/>
        </w:rPr>
        <w:t>Launch</w:t>
      </w:r>
      <w:r w:rsidRPr="003F5859">
        <w:rPr>
          <w:rFonts w:ascii="Garamond" w:hAnsi="Garamond"/>
          <w:lang w:val="en-KE"/>
        </w:rPr>
        <w:t xml:space="preserve"> NetBeans IDE.</w:t>
      </w:r>
    </w:p>
    <w:p w14:paraId="7FFEDF6A" w14:textId="77777777" w:rsidR="003F5859" w:rsidRPr="003F5859" w:rsidRDefault="003F5859" w:rsidP="003F5859">
      <w:pPr>
        <w:numPr>
          <w:ilvl w:val="0"/>
          <w:numId w:val="17"/>
        </w:numPr>
        <w:spacing w:after="0" w:line="360" w:lineRule="auto"/>
        <w:jc w:val="both"/>
        <w:rPr>
          <w:rFonts w:ascii="Garamond" w:hAnsi="Garamond"/>
          <w:lang w:val="en-KE"/>
        </w:rPr>
      </w:pPr>
      <w:r w:rsidRPr="003F5859">
        <w:rPr>
          <w:rFonts w:ascii="Garamond" w:hAnsi="Garamond"/>
          <w:lang w:val="en-KE"/>
        </w:rPr>
        <w:t>Click File → New Project.</w:t>
      </w:r>
    </w:p>
    <w:p w14:paraId="6FCDE841" w14:textId="0FF6D964" w:rsidR="003F5859" w:rsidRPr="003F5859" w:rsidRDefault="003F5859" w:rsidP="003F5859">
      <w:pPr>
        <w:numPr>
          <w:ilvl w:val="0"/>
          <w:numId w:val="17"/>
        </w:numPr>
        <w:spacing w:after="0" w:line="360" w:lineRule="auto"/>
        <w:jc w:val="both"/>
        <w:rPr>
          <w:rFonts w:ascii="Garamond" w:hAnsi="Garamond"/>
          <w:lang w:val="en-KE"/>
        </w:rPr>
      </w:pPr>
      <w:r w:rsidRPr="003F5859">
        <w:rPr>
          <w:rFonts w:ascii="Garamond" w:hAnsi="Garamond"/>
          <w:lang w:val="en-KE"/>
        </w:rPr>
        <w:t xml:space="preserve">Select Java with </w:t>
      </w:r>
      <w:r>
        <w:rPr>
          <w:rFonts w:ascii="Garamond" w:hAnsi="Garamond"/>
          <w:lang w:val="en-KE"/>
        </w:rPr>
        <w:t>Ant</w:t>
      </w:r>
      <w:r w:rsidRPr="003F5859">
        <w:rPr>
          <w:rFonts w:ascii="Garamond" w:hAnsi="Garamond"/>
          <w:lang w:val="en-KE"/>
        </w:rPr>
        <w:t xml:space="preserve"> → Java Application and click Next.</w:t>
      </w:r>
    </w:p>
    <w:p w14:paraId="1FB1F197" w14:textId="59EFE5E6" w:rsidR="003F5859" w:rsidRDefault="003F5859" w:rsidP="003F5859">
      <w:pPr>
        <w:numPr>
          <w:ilvl w:val="0"/>
          <w:numId w:val="17"/>
        </w:numPr>
        <w:spacing w:after="0" w:line="360" w:lineRule="auto"/>
        <w:jc w:val="both"/>
        <w:rPr>
          <w:rFonts w:ascii="Garamond" w:hAnsi="Garamond"/>
          <w:lang w:val="en-KE"/>
        </w:rPr>
      </w:pPr>
      <w:r w:rsidRPr="003F5859">
        <w:rPr>
          <w:rFonts w:ascii="Garamond" w:hAnsi="Garamond"/>
          <w:lang w:val="en-KE"/>
        </w:rPr>
        <w:t xml:space="preserve">Name the project </w:t>
      </w:r>
      <w:r w:rsidR="001A3C1F" w:rsidRPr="003F432F">
        <w:rPr>
          <w:rFonts w:ascii="Courier New" w:hAnsi="Courier New" w:cs="Courier New"/>
          <w:b/>
          <w:bCs/>
          <w:sz w:val="22"/>
          <w:szCs w:val="22"/>
          <w:lang w:val="en-KE"/>
        </w:rPr>
        <w:t>’O</w:t>
      </w:r>
      <w:r w:rsidRPr="003F432F">
        <w:rPr>
          <w:rFonts w:ascii="Courier New" w:hAnsi="Courier New" w:cs="Courier New"/>
          <w:b/>
          <w:bCs/>
          <w:sz w:val="22"/>
          <w:szCs w:val="22"/>
          <w:lang w:val="en-KE"/>
        </w:rPr>
        <w:t>OP</w:t>
      </w:r>
      <w:r w:rsidR="00BF23B4">
        <w:rPr>
          <w:rFonts w:ascii="Courier New" w:hAnsi="Courier New" w:cs="Courier New"/>
          <w:b/>
          <w:bCs/>
          <w:sz w:val="22"/>
          <w:szCs w:val="22"/>
          <w:lang w:val="en-KE"/>
        </w:rPr>
        <w:t>Basics</w:t>
      </w:r>
      <w:r w:rsidR="00124272">
        <w:rPr>
          <w:rFonts w:ascii="Courier New" w:hAnsi="Courier New" w:cs="Courier New"/>
          <w:b/>
          <w:bCs/>
          <w:sz w:val="22"/>
          <w:szCs w:val="22"/>
          <w:lang w:val="en-KE"/>
        </w:rPr>
        <w:t>2</w:t>
      </w:r>
      <w:r w:rsidR="001A3C1F" w:rsidRPr="003F432F">
        <w:rPr>
          <w:rFonts w:ascii="Courier New" w:hAnsi="Courier New" w:cs="Courier New"/>
          <w:b/>
          <w:bCs/>
          <w:sz w:val="22"/>
          <w:szCs w:val="22"/>
          <w:lang w:val="en-KE"/>
        </w:rPr>
        <w:t>’</w:t>
      </w:r>
      <w:r>
        <w:rPr>
          <w:rFonts w:ascii="Garamond" w:hAnsi="Garamond"/>
          <w:lang w:val="en-KE"/>
        </w:rPr>
        <w:t>.</w:t>
      </w:r>
    </w:p>
    <w:p w14:paraId="35652AF7" w14:textId="50D79267" w:rsidR="003F5859" w:rsidRPr="00DF491E" w:rsidRDefault="003F5859" w:rsidP="003F5859">
      <w:pPr>
        <w:numPr>
          <w:ilvl w:val="0"/>
          <w:numId w:val="17"/>
        </w:numPr>
        <w:spacing w:after="0" w:line="360" w:lineRule="auto"/>
        <w:jc w:val="both"/>
        <w:rPr>
          <w:rFonts w:ascii="Garamond" w:hAnsi="Garamond"/>
          <w:lang w:val="en-KE"/>
        </w:rPr>
      </w:pPr>
      <w:r>
        <w:rPr>
          <w:rFonts w:ascii="Garamond" w:hAnsi="Garamond"/>
          <w:lang w:val="en-KE"/>
        </w:rPr>
        <w:t>Uncheck “create main class”,</w:t>
      </w:r>
      <w:r w:rsidRPr="003F5859">
        <w:rPr>
          <w:rFonts w:ascii="Garamond" w:hAnsi="Garamond"/>
          <w:lang w:val="en-KE"/>
        </w:rPr>
        <w:t xml:space="preserve"> then click Finish.</w:t>
      </w:r>
      <w:r w:rsidRPr="00DF491E">
        <w:rPr>
          <w:rFonts w:ascii="Garamond" w:hAnsi="Garamond"/>
          <w:lang w:val="en-KE"/>
        </w:rPr>
        <w:t>".</w:t>
      </w:r>
    </w:p>
    <w:p w14:paraId="052E0E6A" w14:textId="7494B826" w:rsidR="003F5859" w:rsidRPr="003F5859" w:rsidRDefault="003F5859" w:rsidP="0028120B">
      <w:pPr>
        <w:spacing w:before="240" w:line="360" w:lineRule="auto"/>
        <w:ind w:left="360"/>
        <w:jc w:val="both"/>
        <w:rPr>
          <w:rFonts w:ascii="Garamond" w:hAnsi="Garamond"/>
          <w:lang w:val="en-KE"/>
        </w:rPr>
      </w:pPr>
      <w:r w:rsidRPr="00DF491E">
        <w:rPr>
          <w:rFonts w:ascii="Garamond" w:hAnsi="Garamond"/>
          <w:lang w:val="en-KE"/>
        </w:rPr>
        <w:t xml:space="preserve">Step 2: Create </w:t>
      </w:r>
      <w:r>
        <w:rPr>
          <w:rFonts w:ascii="Garamond" w:hAnsi="Garamond"/>
          <w:lang w:val="en-KE"/>
        </w:rPr>
        <w:t xml:space="preserve">the </w:t>
      </w:r>
      <w:r w:rsidR="00164671">
        <w:rPr>
          <w:rFonts w:ascii="Garamond" w:hAnsi="Garamond"/>
          <w:b/>
          <w:bCs/>
          <w:lang w:val="en-KE"/>
        </w:rPr>
        <w:t>Student</w:t>
      </w:r>
      <w:r>
        <w:rPr>
          <w:rFonts w:ascii="Garamond" w:hAnsi="Garamond"/>
          <w:lang w:val="en-KE"/>
        </w:rPr>
        <w:t xml:space="preserve"> class</w:t>
      </w:r>
    </w:p>
    <w:p w14:paraId="0634FFB2" w14:textId="77777777" w:rsidR="002D0BF6" w:rsidRPr="002D0BF6" w:rsidRDefault="002D0BF6" w:rsidP="0028120B">
      <w:pPr>
        <w:numPr>
          <w:ilvl w:val="0"/>
          <w:numId w:val="20"/>
        </w:numPr>
        <w:spacing w:after="0" w:line="360" w:lineRule="auto"/>
        <w:jc w:val="both"/>
        <w:rPr>
          <w:rFonts w:ascii="Garamond" w:hAnsi="Garamond"/>
          <w:lang w:val="en-KE"/>
        </w:rPr>
      </w:pPr>
      <w:r w:rsidRPr="002D0BF6">
        <w:rPr>
          <w:rFonts w:ascii="Garamond" w:hAnsi="Garamond"/>
          <w:lang w:val="en-KE"/>
        </w:rPr>
        <w:t>Right-click on the Source Packages folder in the Projects window.</w:t>
      </w:r>
    </w:p>
    <w:p w14:paraId="7E4616C0" w14:textId="070EBE85" w:rsidR="0028120B" w:rsidRDefault="0028120B" w:rsidP="0028120B">
      <w:pPr>
        <w:numPr>
          <w:ilvl w:val="0"/>
          <w:numId w:val="20"/>
        </w:numPr>
        <w:spacing w:after="0" w:line="360" w:lineRule="auto"/>
        <w:jc w:val="both"/>
        <w:rPr>
          <w:rFonts w:ascii="Garamond" w:hAnsi="Garamond"/>
          <w:lang w:val="en-KE"/>
        </w:rPr>
      </w:pPr>
      <w:r w:rsidRPr="002D0BF6">
        <w:rPr>
          <w:rFonts w:ascii="Garamond" w:hAnsi="Garamond"/>
          <w:lang w:val="en-KE"/>
        </w:rPr>
        <w:t xml:space="preserve">Select New → Java </w:t>
      </w:r>
      <w:r>
        <w:rPr>
          <w:rFonts w:ascii="Garamond" w:hAnsi="Garamond"/>
          <w:lang w:val="en-KE"/>
        </w:rPr>
        <w:t>Package.</w:t>
      </w:r>
    </w:p>
    <w:p w14:paraId="3BEF89E2" w14:textId="2B84E0F6" w:rsidR="009F69EB" w:rsidRDefault="009F69EB" w:rsidP="0028120B">
      <w:pPr>
        <w:numPr>
          <w:ilvl w:val="0"/>
          <w:numId w:val="20"/>
        </w:numPr>
        <w:spacing w:after="0" w:line="360" w:lineRule="auto"/>
        <w:jc w:val="both"/>
        <w:rPr>
          <w:rFonts w:ascii="Garamond" w:hAnsi="Garamond"/>
          <w:lang w:val="en-KE"/>
        </w:rPr>
      </w:pPr>
      <w:r>
        <w:rPr>
          <w:rFonts w:ascii="Garamond" w:hAnsi="Garamond"/>
          <w:lang w:val="en-KE"/>
        </w:rPr>
        <w:t xml:space="preserve">Name the package </w:t>
      </w:r>
      <w:r w:rsidRPr="003F432F">
        <w:rPr>
          <w:rFonts w:ascii="Courier New" w:hAnsi="Courier New" w:cs="Courier New"/>
          <w:b/>
          <w:bCs/>
          <w:sz w:val="22"/>
          <w:szCs w:val="22"/>
          <w:lang w:val="en-KE"/>
        </w:rPr>
        <w:t>‘</w:t>
      </w:r>
      <w:r w:rsidR="00164671">
        <w:rPr>
          <w:rFonts w:ascii="Courier New" w:hAnsi="Courier New" w:cs="Courier New"/>
          <w:b/>
          <w:bCs/>
          <w:sz w:val="22"/>
          <w:szCs w:val="22"/>
          <w:lang w:val="en-KE"/>
        </w:rPr>
        <w:t>strathmore</w:t>
      </w:r>
      <w:r w:rsidRPr="003F432F">
        <w:rPr>
          <w:rFonts w:ascii="Courier New" w:hAnsi="Courier New" w:cs="Courier New"/>
          <w:b/>
          <w:bCs/>
          <w:sz w:val="22"/>
          <w:szCs w:val="22"/>
          <w:lang w:val="en-KE"/>
        </w:rPr>
        <w:t>’</w:t>
      </w:r>
      <w:r w:rsidRPr="003F432F">
        <w:rPr>
          <w:rFonts w:ascii="Garamond" w:hAnsi="Garamond"/>
          <w:sz w:val="22"/>
          <w:szCs w:val="22"/>
          <w:lang w:val="en-KE"/>
        </w:rPr>
        <w:t xml:space="preserve"> </w:t>
      </w:r>
      <w:r>
        <w:rPr>
          <w:rFonts w:ascii="Garamond" w:hAnsi="Garamond"/>
          <w:lang w:val="en-KE"/>
        </w:rPr>
        <w:t>and click finish.</w:t>
      </w:r>
    </w:p>
    <w:p w14:paraId="203863C2" w14:textId="61E61DB7" w:rsidR="009F69EB" w:rsidRDefault="009F69EB" w:rsidP="0028120B">
      <w:pPr>
        <w:numPr>
          <w:ilvl w:val="0"/>
          <w:numId w:val="20"/>
        </w:numPr>
        <w:spacing w:after="0" w:line="360" w:lineRule="auto"/>
        <w:jc w:val="both"/>
        <w:rPr>
          <w:rFonts w:ascii="Garamond" w:hAnsi="Garamond"/>
          <w:lang w:val="en-KE"/>
        </w:rPr>
      </w:pPr>
      <w:bookmarkStart w:id="1" w:name="_Hlk189413336"/>
      <w:r w:rsidRPr="002D0BF6">
        <w:rPr>
          <w:rFonts w:ascii="Garamond" w:hAnsi="Garamond"/>
          <w:lang w:val="en-KE"/>
        </w:rPr>
        <w:t xml:space="preserve">Right-click on the </w:t>
      </w:r>
      <w:r w:rsidRPr="003F432F">
        <w:rPr>
          <w:rFonts w:ascii="Courier New" w:hAnsi="Courier New" w:cs="Courier New"/>
          <w:b/>
          <w:bCs/>
          <w:sz w:val="22"/>
          <w:szCs w:val="22"/>
          <w:lang w:val="en-KE"/>
        </w:rPr>
        <w:t>‘</w:t>
      </w:r>
      <w:r w:rsidR="00164671">
        <w:rPr>
          <w:rFonts w:ascii="Courier New" w:hAnsi="Courier New" w:cs="Courier New"/>
          <w:b/>
          <w:bCs/>
          <w:sz w:val="22"/>
          <w:szCs w:val="22"/>
          <w:lang w:val="en-KE"/>
        </w:rPr>
        <w:t>strathmore</w:t>
      </w:r>
      <w:r w:rsidRPr="003F432F">
        <w:rPr>
          <w:rFonts w:ascii="Courier New" w:hAnsi="Courier New" w:cs="Courier New"/>
          <w:b/>
          <w:bCs/>
          <w:sz w:val="22"/>
          <w:szCs w:val="22"/>
          <w:lang w:val="en-KE"/>
        </w:rPr>
        <w:t>’</w:t>
      </w:r>
      <w:r w:rsidRPr="002D0BF6">
        <w:rPr>
          <w:rFonts w:ascii="Garamond" w:hAnsi="Garamond"/>
          <w:lang w:val="en-KE"/>
        </w:rPr>
        <w:t xml:space="preserve"> </w:t>
      </w:r>
      <w:r>
        <w:rPr>
          <w:rFonts w:ascii="Garamond" w:hAnsi="Garamond"/>
          <w:lang w:val="en-KE"/>
        </w:rPr>
        <w:t>p</w:t>
      </w:r>
      <w:r w:rsidRPr="002D0BF6">
        <w:rPr>
          <w:rFonts w:ascii="Garamond" w:hAnsi="Garamond"/>
          <w:lang w:val="en-KE"/>
        </w:rPr>
        <w:t>ackage</w:t>
      </w:r>
      <w:r>
        <w:rPr>
          <w:rFonts w:ascii="Garamond" w:hAnsi="Garamond"/>
          <w:lang w:val="en-KE"/>
        </w:rPr>
        <w:t>.</w:t>
      </w:r>
      <w:r w:rsidRPr="002D0BF6">
        <w:rPr>
          <w:rFonts w:ascii="Garamond" w:hAnsi="Garamond"/>
          <w:lang w:val="en-KE"/>
        </w:rPr>
        <w:t xml:space="preserve"> </w:t>
      </w:r>
    </w:p>
    <w:p w14:paraId="3A4213D9" w14:textId="75E2FE08" w:rsidR="002D0BF6" w:rsidRPr="002D0BF6" w:rsidRDefault="002D0BF6" w:rsidP="0028120B">
      <w:pPr>
        <w:numPr>
          <w:ilvl w:val="0"/>
          <w:numId w:val="20"/>
        </w:numPr>
        <w:spacing w:after="0" w:line="360" w:lineRule="auto"/>
        <w:jc w:val="both"/>
        <w:rPr>
          <w:rFonts w:ascii="Garamond" w:hAnsi="Garamond"/>
          <w:lang w:val="en-KE"/>
        </w:rPr>
      </w:pPr>
      <w:r w:rsidRPr="002D0BF6">
        <w:rPr>
          <w:rFonts w:ascii="Garamond" w:hAnsi="Garamond"/>
          <w:lang w:val="en-KE"/>
        </w:rPr>
        <w:t>Select New → Java Class.</w:t>
      </w:r>
    </w:p>
    <w:p w14:paraId="374B678C" w14:textId="3DF8306A" w:rsidR="003F5859" w:rsidRPr="002D0BF6" w:rsidRDefault="002D0BF6" w:rsidP="0028120B">
      <w:pPr>
        <w:numPr>
          <w:ilvl w:val="0"/>
          <w:numId w:val="20"/>
        </w:numPr>
        <w:spacing w:after="0" w:line="360" w:lineRule="auto"/>
        <w:jc w:val="both"/>
        <w:rPr>
          <w:rFonts w:ascii="Garamond" w:hAnsi="Garamond"/>
          <w:lang w:val="en-KE"/>
        </w:rPr>
      </w:pPr>
      <w:r w:rsidRPr="002D0BF6">
        <w:rPr>
          <w:rFonts w:ascii="Garamond" w:hAnsi="Garamond"/>
          <w:lang w:val="en-KE"/>
        </w:rPr>
        <w:t xml:space="preserve">Name the class </w:t>
      </w:r>
      <w:r w:rsidR="001A3C1F" w:rsidRPr="003F432F">
        <w:rPr>
          <w:rFonts w:ascii="Courier New" w:hAnsi="Courier New" w:cs="Courier New"/>
          <w:b/>
          <w:bCs/>
          <w:sz w:val="22"/>
          <w:szCs w:val="22"/>
          <w:lang w:val="en-KE"/>
        </w:rPr>
        <w:t>’</w:t>
      </w:r>
      <w:r w:rsidR="003874C3">
        <w:rPr>
          <w:rFonts w:ascii="Courier New" w:hAnsi="Courier New" w:cs="Courier New"/>
          <w:b/>
          <w:bCs/>
          <w:sz w:val="22"/>
          <w:szCs w:val="22"/>
          <w:lang w:val="en-KE"/>
        </w:rPr>
        <w:t>Student</w:t>
      </w:r>
      <w:r w:rsidR="001A3C1F" w:rsidRPr="003F432F">
        <w:rPr>
          <w:rFonts w:ascii="Courier New" w:hAnsi="Courier New" w:cs="Courier New"/>
          <w:b/>
          <w:bCs/>
          <w:sz w:val="22"/>
          <w:szCs w:val="22"/>
          <w:lang w:val="en-KE"/>
        </w:rPr>
        <w:t>’</w:t>
      </w:r>
      <w:r w:rsidRPr="002D0BF6">
        <w:rPr>
          <w:rFonts w:ascii="Garamond" w:hAnsi="Garamond"/>
          <w:lang w:val="en-KE"/>
        </w:rPr>
        <w:t xml:space="preserve"> and click Finish.</w:t>
      </w:r>
    </w:p>
    <w:p w14:paraId="62D02B04" w14:textId="056F1FA4" w:rsidR="003F5859" w:rsidRPr="00DF491E" w:rsidRDefault="003F5859" w:rsidP="00914EF6">
      <w:pPr>
        <w:spacing w:before="240" w:after="0" w:line="360" w:lineRule="auto"/>
        <w:ind w:left="360"/>
        <w:jc w:val="both"/>
        <w:rPr>
          <w:rFonts w:ascii="Garamond" w:hAnsi="Garamond"/>
          <w:lang w:val="en-KE"/>
        </w:rPr>
      </w:pPr>
      <w:bookmarkStart w:id="2" w:name="_Hlk189413007"/>
      <w:bookmarkStart w:id="3" w:name="_Hlk189413050"/>
      <w:bookmarkEnd w:id="1"/>
      <w:r w:rsidRPr="00DF491E">
        <w:rPr>
          <w:rFonts w:ascii="Garamond" w:hAnsi="Garamond"/>
          <w:lang w:val="en-KE"/>
        </w:rPr>
        <w:lastRenderedPageBreak/>
        <w:t xml:space="preserve">Step 3: </w:t>
      </w:r>
      <w:r w:rsidR="002D0BF6">
        <w:rPr>
          <w:rFonts w:ascii="Garamond" w:hAnsi="Garamond"/>
          <w:lang w:val="en-KE"/>
        </w:rPr>
        <w:t xml:space="preserve">Write </w:t>
      </w:r>
      <w:bookmarkEnd w:id="2"/>
      <w:r w:rsidR="002D0BF6" w:rsidRPr="0028120B">
        <w:rPr>
          <w:rFonts w:ascii="Garamond" w:hAnsi="Garamond"/>
          <w:b/>
          <w:bCs/>
          <w:lang w:val="en-KE"/>
        </w:rPr>
        <w:t xml:space="preserve">code for the </w:t>
      </w:r>
      <w:r w:rsidR="003874C3">
        <w:rPr>
          <w:rFonts w:ascii="Garamond" w:hAnsi="Garamond"/>
          <w:b/>
          <w:bCs/>
          <w:lang w:val="en-KE"/>
        </w:rPr>
        <w:t>Student</w:t>
      </w:r>
      <w:r w:rsidR="002D0BF6">
        <w:rPr>
          <w:rFonts w:ascii="Garamond" w:hAnsi="Garamond"/>
          <w:lang w:val="en-KE"/>
        </w:rPr>
        <w:t xml:space="preserve"> Class</w:t>
      </w:r>
    </w:p>
    <w:p w14:paraId="4D21BF9E" w14:textId="5AC8398B" w:rsidR="002D0BF6" w:rsidRDefault="002D0BF6" w:rsidP="00914EF6">
      <w:pPr>
        <w:spacing w:after="0" w:line="360" w:lineRule="auto"/>
        <w:ind w:left="360"/>
        <w:jc w:val="center"/>
        <w:rPr>
          <w:rFonts w:ascii="Garamond" w:hAnsi="Garamond"/>
          <w:b/>
          <w:bCs/>
          <w:i/>
          <w:iCs/>
          <w:color w:val="FF0000"/>
          <w:lang w:val="en-KE"/>
        </w:rPr>
      </w:pPr>
      <w:r w:rsidRPr="005E6528">
        <w:rPr>
          <w:rFonts w:ascii="Garamond" w:hAnsi="Garamond"/>
          <w:b/>
          <w:bCs/>
          <w:i/>
          <w:iCs/>
          <w:color w:val="FF0000"/>
          <w:lang w:val="en-KE"/>
        </w:rPr>
        <w:t xml:space="preserve">Challenge </w:t>
      </w:r>
      <w:bookmarkEnd w:id="3"/>
      <w:r w:rsidRPr="005E6528">
        <w:rPr>
          <w:rFonts w:ascii="Garamond" w:hAnsi="Garamond"/>
          <w:b/>
          <w:bCs/>
          <w:i/>
          <w:iCs/>
          <w:color w:val="FF0000"/>
          <w:lang w:val="en-KE"/>
        </w:rPr>
        <w:t xml:space="preserve">yourself to </w:t>
      </w:r>
      <w:r w:rsidR="003874C3">
        <w:rPr>
          <w:rFonts w:ascii="Garamond" w:hAnsi="Garamond"/>
          <w:b/>
          <w:bCs/>
          <w:i/>
          <w:iCs/>
          <w:color w:val="FF0000"/>
          <w:lang w:val="en-KE"/>
        </w:rPr>
        <w:t>implement</w:t>
      </w:r>
      <w:r w:rsidRPr="005E6528">
        <w:rPr>
          <w:rFonts w:ascii="Garamond" w:hAnsi="Garamond"/>
          <w:b/>
          <w:bCs/>
          <w:i/>
          <w:iCs/>
          <w:color w:val="FF0000"/>
          <w:lang w:val="en-KE"/>
        </w:rPr>
        <w:t xml:space="preserve"> the</w:t>
      </w:r>
      <w:r w:rsidR="005E6528">
        <w:rPr>
          <w:rFonts w:ascii="Garamond" w:hAnsi="Garamond"/>
          <w:b/>
          <w:bCs/>
          <w:i/>
          <w:iCs/>
          <w:color w:val="FF0000"/>
          <w:lang w:val="en-KE"/>
        </w:rPr>
        <w:t xml:space="preserve"> </w:t>
      </w:r>
      <w:r w:rsidR="003874C3">
        <w:rPr>
          <w:rFonts w:ascii="Garamond" w:hAnsi="Garamond"/>
          <w:b/>
          <w:bCs/>
          <w:i/>
          <w:iCs/>
          <w:color w:val="FF0000"/>
          <w:lang w:val="en-KE"/>
        </w:rPr>
        <w:t>UML Class diagram based on what we learnt in class.</w:t>
      </w:r>
    </w:p>
    <w:p w14:paraId="1AE8D893" w14:textId="45DD7F72" w:rsidR="003874C3" w:rsidRDefault="00506C12" w:rsidP="005E6528">
      <w:pPr>
        <w:spacing w:line="360" w:lineRule="auto"/>
        <w:ind w:left="720"/>
        <w:jc w:val="center"/>
        <w:rPr>
          <w:rFonts w:ascii="Garamond" w:hAnsi="Garamond"/>
          <w:i/>
          <w:iCs/>
          <w:color w:val="FF0000"/>
          <w:lang w:val="en-KE"/>
        </w:rPr>
      </w:pPr>
      <w:r w:rsidRPr="00506C12">
        <w:rPr>
          <w:rFonts w:ascii="Garamond" w:hAnsi="Garamond"/>
          <w:i/>
          <w:iCs/>
          <w:noProof/>
          <w:color w:val="FF0000"/>
          <w:lang w:val="en-KE"/>
        </w:rPr>
        <w:drawing>
          <wp:inline distT="0" distB="0" distL="0" distR="0" wp14:anchorId="0B2D613A" wp14:editId="66F7A763">
            <wp:extent cx="2313275" cy="3227699"/>
            <wp:effectExtent l="0" t="0" r="0" b="0"/>
            <wp:docPr id="1841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490" name=""/>
                    <pic:cNvPicPr/>
                  </pic:nvPicPr>
                  <pic:blipFill>
                    <a:blip r:embed="rId9"/>
                    <a:stretch>
                      <a:fillRect/>
                    </a:stretch>
                  </pic:blipFill>
                  <pic:spPr>
                    <a:xfrm>
                      <a:off x="0" y="0"/>
                      <a:ext cx="2313275" cy="3227699"/>
                    </a:xfrm>
                    <a:prstGeom prst="rect">
                      <a:avLst/>
                    </a:prstGeom>
                  </pic:spPr>
                </pic:pic>
              </a:graphicData>
            </a:graphic>
          </wp:inline>
        </w:drawing>
      </w:r>
    </w:p>
    <w:p w14:paraId="4C605050" w14:textId="15B63055" w:rsidR="003874C3" w:rsidRPr="003874C3" w:rsidRDefault="003874C3" w:rsidP="003874C3">
      <w:pPr>
        <w:spacing w:line="360" w:lineRule="auto"/>
        <w:jc w:val="center"/>
        <w:rPr>
          <w:rFonts w:ascii="Garamond" w:hAnsi="Garamond"/>
          <w:b/>
          <w:bCs/>
          <w:i/>
          <w:iCs/>
          <w:lang w:val="en-KE"/>
        </w:rPr>
      </w:pPr>
      <w:r w:rsidRPr="003874C3">
        <w:rPr>
          <w:rFonts w:ascii="Garamond" w:hAnsi="Garamond"/>
          <w:b/>
          <w:bCs/>
          <w:i/>
          <w:iCs/>
          <w:lang w:val="en-KE"/>
        </w:rPr>
        <w:t>The following steps provide a guide on how implement the class diagram show above</w:t>
      </w:r>
    </w:p>
    <w:p w14:paraId="6B4EE3D9" w14:textId="40407D81" w:rsidR="003874C3" w:rsidRDefault="003874C3" w:rsidP="003F5859">
      <w:pPr>
        <w:numPr>
          <w:ilvl w:val="0"/>
          <w:numId w:val="19"/>
        </w:numPr>
        <w:tabs>
          <w:tab w:val="clear" w:pos="1080"/>
          <w:tab w:val="num" w:pos="720"/>
        </w:tabs>
        <w:spacing w:line="360" w:lineRule="auto"/>
        <w:jc w:val="both"/>
        <w:rPr>
          <w:rFonts w:ascii="Garamond" w:hAnsi="Garamond"/>
          <w:lang w:val="en-KE"/>
        </w:rPr>
      </w:pPr>
      <w:r>
        <w:rPr>
          <w:rFonts w:ascii="Garamond" w:hAnsi="Garamond"/>
          <w:lang w:val="en-KE"/>
        </w:rPr>
        <w:t xml:space="preserve">After creating the </w:t>
      </w:r>
      <w:r w:rsidRPr="003874C3">
        <w:rPr>
          <w:rFonts w:ascii="Courier New" w:hAnsi="Courier New" w:cs="Courier New"/>
          <w:b/>
          <w:bCs/>
          <w:sz w:val="22"/>
          <w:szCs w:val="22"/>
          <w:lang w:val="en-KE"/>
        </w:rPr>
        <w:t>Student</w:t>
      </w:r>
      <w:r>
        <w:rPr>
          <w:rFonts w:ascii="Garamond" w:hAnsi="Garamond"/>
          <w:lang w:val="en-KE"/>
        </w:rPr>
        <w:t>.</w:t>
      </w:r>
      <w:r w:rsidRPr="003874C3">
        <w:rPr>
          <w:rFonts w:ascii="Courier New" w:hAnsi="Courier New" w:cs="Courier New"/>
          <w:b/>
          <w:bCs/>
          <w:sz w:val="22"/>
          <w:szCs w:val="22"/>
          <w:lang w:val="en-KE"/>
        </w:rPr>
        <w:t>java</w:t>
      </w:r>
      <w:r>
        <w:rPr>
          <w:rFonts w:ascii="Garamond" w:hAnsi="Garamond"/>
          <w:lang w:val="en-KE"/>
        </w:rPr>
        <w:t xml:space="preserve"> file in Step 2, navigate to the same file within the two curly-brackets in the file, start writing your code.</w:t>
      </w:r>
    </w:p>
    <w:p w14:paraId="2CEB4F0B" w14:textId="080EB162" w:rsidR="002D0BF6" w:rsidRDefault="002D0BF6" w:rsidP="003F5859">
      <w:pPr>
        <w:numPr>
          <w:ilvl w:val="0"/>
          <w:numId w:val="19"/>
        </w:numPr>
        <w:tabs>
          <w:tab w:val="clear" w:pos="1080"/>
          <w:tab w:val="num" w:pos="720"/>
        </w:tabs>
        <w:spacing w:line="360" w:lineRule="auto"/>
        <w:jc w:val="both"/>
        <w:rPr>
          <w:rFonts w:ascii="Garamond" w:hAnsi="Garamond"/>
          <w:lang w:val="en-KE"/>
        </w:rPr>
      </w:pPr>
      <w:r>
        <w:rPr>
          <w:rFonts w:ascii="Garamond" w:hAnsi="Garamond"/>
          <w:lang w:val="en-KE"/>
        </w:rPr>
        <w:t xml:space="preserve">Declare </w:t>
      </w:r>
      <w:r w:rsidR="003874C3">
        <w:rPr>
          <w:rFonts w:ascii="Garamond" w:hAnsi="Garamond"/>
          <w:lang w:val="en-KE"/>
        </w:rPr>
        <w:t>the five</w:t>
      </w:r>
      <w:r>
        <w:rPr>
          <w:rFonts w:ascii="Garamond" w:hAnsi="Garamond"/>
          <w:lang w:val="en-KE"/>
        </w:rPr>
        <w:t xml:space="preserve"> attributes</w:t>
      </w:r>
      <w:r w:rsidR="003874C3">
        <w:rPr>
          <w:rFonts w:ascii="Garamond" w:hAnsi="Garamond"/>
          <w:lang w:val="en-KE"/>
        </w:rPr>
        <w:t>, while paying attention to the access and operational modifiers as indicated.</w:t>
      </w:r>
      <w:r>
        <w:rPr>
          <w:rFonts w:ascii="Garamond" w:hAnsi="Garamond"/>
          <w:lang w:val="en-KE"/>
        </w:rPr>
        <w:t xml:space="preserve"> </w:t>
      </w:r>
      <w:r w:rsidR="003874C3">
        <w:rPr>
          <w:rFonts w:ascii="Garamond" w:hAnsi="Garamond"/>
          <w:lang w:val="en-KE"/>
        </w:rPr>
        <w:t>(</w:t>
      </w:r>
      <w:r w:rsidR="003874C3" w:rsidRPr="003874C3">
        <w:rPr>
          <w:rFonts w:ascii="Garamond" w:hAnsi="Garamond"/>
          <w:b/>
          <w:bCs/>
          <w:i/>
          <w:iCs/>
          <w:lang w:val="en-KE"/>
        </w:rPr>
        <w:t>Hint</w:t>
      </w:r>
      <w:r w:rsidR="003874C3" w:rsidRPr="003874C3">
        <w:rPr>
          <w:rFonts w:ascii="Garamond" w:hAnsi="Garamond"/>
          <w:b/>
          <w:bCs/>
          <w:lang w:val="en-KE"/>
        </w:rPr>
        <w:t>:</w:t>
      </w:r>
      <w:r w:rsidR="003874C3">
        <w:rPr>
          <w:rFonts w:ascii="Garamond" w:hAnsi="Garamond"/>
          <w:lang w:val="en-KE"/>
        </w:rPr>
        <w:t xml:space="preserve"> + is for public, - is for private, * or # is for protected). </w:t>
      </w:r>
      <w:r w:rsidR="003874C3" w:rsidRPr="00636992">
        <w:rPr>
          <w:rFonts w:ascii="Garamond" w:hAnsi="Garamond"/>
          <w:b/>
          <w:bCs/>
          <w:i/>
          <w:iCs/>
          <w:color w:val="4F81BD" w:themeColor="accent1"/>
          <w:lang w:val="en-KE"/>
        </w:rPr>
        <w:t xml:space="preserve">Notice </w:t>
      </w:r>
      <w:r w:rsidR="003874C3" w:rsidRPr="00636992">
        <w:rPr>
          <w:rFonts w:ascii="Garamond" w:hAnsi="Garamond"/>
          <w:color w:val="4F81BD" w:themeColor="accent1"/>
          <w:lang w:val="en-KE"/>
        </w:rPr>
        <w:t>studentCourse has been underlined, what does that indicate?</w:t>
      </w:r>
    </w:p>
    <w:p w14:paraId="60E220EE" w14:textId="77777777" w:rsidR="00636992" w:rsidRDefault="0075206A" w:rsidP="003F5859">
      <w:pPr>
        <w:numPr>
          <w:ilvl w:val="0"/>
          <w:numId w:val="19"/>
        </w:numPr>
        <w:tabs>
          <w:tab w:val="clear" w:pos="1080"/>
          <w:tab w:val="num" w:pos="720"/>
        </w:tabs>
        <w:spacing w:line="360" w:lineRule="auto"/>
        <w:jc w:val="both"/>
        <w:rPr>
          <w:rFonts w:ascii="Garamond" w:hAnsi="Garamond"/>
          <w:lang w:val="en-KE"/>
        </w:rPr>
      </w:pPr>
      <w:r>
        <w:rPr>
          <w:rFonts w:ascii="Garamond" w:hAnsi="Garamond"/>
          <w:lang w:val="en-KE"/>
        </w:rPr>
        <w:t xml:space="preserve">Declare and implement </w:t>
      </w:r>
      <w:r w:rsidR="00636992">
        <w:rPr>
          <w:rFonts w:ascii="Garamond" w:hAnsi="Garamond"/>
          <w:lang w:val="en-KE"/>
        </w:rPr>
        <w:t>the Seven (7) methods as shown in the diagram</w:t>
      </w:r>
    </w:p>
    <w:p w14:paraId="6EFF1423" w14:textId="77777777" w:rsidR="00636992" w:rsidRDefault="00636992" w:rsidP="00636992">
      <w:pPr>
        <w:numPr>
          <w:ilvl w:val="1"/>
          <w:numId w:val="19"/>
        </w:numPr>
        <w:spacing w:line="360" w:lineRule="auto"/>
        <w:jc w:val="both"/>
        <w:rPr>
          <w:rFonts w:ascii="Garamond" w:hAnsi="Garamond"/>
          <w:lang w:val="en-KE"/>
        </w:rPr>
      </w:pPr>
      <w:r>
        <w:rPr>
          <w:rFonts w:ascii="Garamond" w:hAnsi="Garamond"/>
          <w:lang w:val="en-KE"/>
        </w:rPr>
        <w:t>The first two are constructors, notice how they share they share the same name as he class (Student with a capital S) and have no return data. What is the difference between the two?</w:t>
      </w:r>
    </w:p>
    <w:p w14:paraId="7EB9B5E2" w14:textId="29B5E427" w:rsidR="0075206A" w:rsidRDefault="00636992" w:rsidP="00636992">
      <w:pPr>
        <w:numPr>
          <w:ilvl w:val="1"/>
          <w:numId w:val="19"/>
        </w:numPr>
        <w:spacing w:line="360" w:lineRule="auto"/>
        <w:jc w:val="both"/>
        <w:rPr>
          <w:rFonts w:ascii="Garamond" w:hAnsi="Garamond"/>
          <w:lang w:val="en-KE"/>
        </w:rPr>
      </w:pPr>
      <w:r>
        <w:rPr>
          <w:rFonts w:ascii="Garamond" w:hAnsi="Garamond"/>
          <w:lang w:val="en-KE"/>
        </w:rPr>
        <w:t xml:space="preserve">For the next five methods, you are free to give the implementations as you see fit. At the very least, the introduce method should output the student’s name, id and course in any order. </w:t>
      </w:r>
    </w:p>
    <w:p w14:paraId="355F915D" w14:textId="76D1C7BC" w:rsidR="0028120B" w:rsidRPr="00DE519F" w:rsidRDefault="00636992" w:rsidP="00636992">
      <w:pPr>
        <w:numPr>
          <w:ilvl w:val="0"/>
          <w:numId w:val="19"/>
        </w:numPr>
        <w:spacing w:after="0" w:line="360" w:lineRule="auto"/>
        <w:jc w:val="both"/>
        <w:rPr>
          <w:rFonts w:ascii="Garamond" w:hAnsi="Garamond"/>
          <w:lang w:val="en-KE"/>
        </w:rPr>
      </w:pPr>
      <w:r>
        <w:rPr>
          <w:rFonts w:ascii="Garamond" w:hAnsi="Garamond"/>
          <w:lang w:val="en-KE"/>
        </w:rPr>
        <w:lastRenderedPageBreak/>
        <w:t>The code for all the steps above (final class implementation can be found at the end of this document)</w:t>
      </w:r>
      <w:r w:rsidR="008155F7">
        <w:rPr>
          <w:rFonts w:ascii="Garamond" w:hAnsi="Garamond"/>
          <w:lang w:val="en-KE"/>
        </w:rPr>
        <w:t>.</w:t>
      </w:r>
    </w:p>
    <w:p w14:paraId="55E8C73B" w14:textId="032D6742" w:rsidR="0028120B" w:rsidRDefault="0028120B" w:rsidP="0028120B">
      <w:pPr>
        <w:spacing w:before="240" w:line="360" w:lineRule="auto"/>
        <w:ind w:left="360"/>
        <w:jc w:val="both"/>
        <w:rPr>
          <w:rFonts w:ascii="Garamond" w:hAnsi="Garamond"/>
          <w:lang w:val="en-KE"/>
        </w:rPr>
      </w:pPr>
      <w:r w:rsidRPr="00DF491E">
        <w:rPr>
          <w:rFonts w:ascii="Garamond" w:hAnsi="Garamond"/>
          <w:lang w:val="en-KE"/>
        </w:rPr>
        <w:t xml:space="preserve">Step </w:t>
      </w:r>
      <w:r>
        <w:rPr>
          <w:rFonts w:ascii="Garamond" w:hAnsi="Garamond"/>
          <w:lang w:val="en-KE"/>
        </w:rPr>
        <w:t>4</w:t>
      </w:r>
      <w:r w:rsidRPr="00DF491E">
        <w:rPr>
          <w:rFonts w:ascii="Garamond" w:hAnsi="Garamond"/>
          <w:lang w:val="en-KE"/>
        </w:rPr>
        <w:t xml:space="preserve">: </w:t>
      </w:r>
      <w:r>
        <w:rPr>
          <w:rFonts w:ascii="Garamond" w:hAnsi="Garamond"/>
          <w:lang w:val="en-KE"/>
        </w:rPr>
        <w:t xml:space="preserve">Create the </w:t>
      </w:r>
      <w:r w:rsidRPr="0028120B">
        <w:rPr>
          <w:rFonts w:ascii="Garamond" w:hAnsi="Garamond"/>
          <w:b/>
          <w:bCs/>
          <w:lang w:val="en-KE"/>
        </w:rPr>
        <w:t>‘main’</w:t>
      </w:r>
      <w:r>
        <w:rPr>
          <w:rFonts w:ascii="Garamond" w:hAnsi="Garamond"/>
          <w:lang w:val="en-KE"/>
        </w:rPr>
        <w:t xml:space="preserve"> or </w:t>
      </w:r>
      <w:r w:rsidRPr="0028120B">
        <w:rPr>
          <w:rFonts w:ascii="Garamond" w:hAnsi="Garamond"/>
          <w:b/>
          <w:bCs/>
          <w:lang w:val="en-KE"/>
        </w:rPr>
        <w:t>‘test’</w:t>
      </w:r>
      <w:r>
        <w:rPr>
          <w:rFonts w:ascii="Garamond" w:hAnsi="Garamond"/>
          <w:lang w:val="en-KE"/>
        </w:rPr>
        <w:t xml:space="preserve"> </w:t>
      </w:r>
      <w:r w:rsidR="00914EF6">
        <w:rPr>
          <w:rFonts w:ascii="Garamond" w:hAnsi="Garamond"/>
          <w:lang w:val="en-KE"/>
        </w:rPr>
        <w:t xml:space="preserve">or </w:t>
      </w:r>
      <w:r w:rsidR="00914EF6">
        <w:rPr>
          <w:rFonts w:ascii="Garamond" w:hAnsi="Garamond"/>
          <w:b/>
          <w:bCs/>
          <w:lang w:val="en-KE"/>
        </w:rPr>
        <w:t xml:space="preserve">‘Driver’ </w:t>
      </w:r>
      <w:r>
        <w:rPr>
          <w:rFonts w:ascii="Garamond" w:hAnsi="Garamond"/>
          <w:lang w:val="en-KE"/>
        </w:rPr>
        <w:t>class</w:t>
      </w:r>
    </w:p>
    <w:p w14:paraId="41E38968" w14:textId="09AE66CA" w:rsidR="009F69EB" w:rsidRDefault="009F69EB" w:rsidP="009F69EB">
      <w:pPr>
        <w:numPr>
          <w:ilvl w:val="0"/>
          <w:numId w:val="22"/>
        </w:numPr>
        <w:spacing w:after="0" w:line="360" w:lineRule="auto"/>
        <w:jc w:val="both"/>
        <w:rPr>
          <w:rFonts w:ascii="Garamond" w:hAnsi="Garamond"/>
          <w:lang w:val="en-KE"/>
        </w:rPr>
      </w:pPr>
      <w:r w:rsidRPr="002D0BF6">
        <w:rPr>
          <w:rFonts w:ascii="Garamond" w:hAnsi="Garamond"/>
          <w:lang w:val="en-KE"/>
        </w:rPr>
        <w:t xml:space="preserve">Right-click on the </w:t>
      </w:r>
      <w:r w:rsidRPr="00914EF6">
        <w:rPr>
          <w:rFonts w:ascii="Courier New" w:hAnsi="Courier New" w:cs="Courier New"/>
          <w:b/>
          <w:bCs/>
          <w:sz w:val="22"/>
          <w:szCs w:val="22"/>
          <w:lang w:val="en-KE"/>
        </w:rPr>
        <w:t>‘</w:t>
      </w:r>
      <w:r w:rsidR="00914EF6" w:rsidRPr="00914EF6">
        <w:rPr>
          <w:rFonts w:ascii="Courier New" w:hAnsi="Courier New" w:cs="Courier New"/>
          <w:b/>
          <w:bCs/>
          <w:sz w:val="22"/>
          <w:szCs w:val="22"/>
          <w:lang w:val="en-KE"/>
        </w:rPr>
        <w:t>strathmore</w:t>
      </w:r>
      <w:r w:rsidRPr="00914EF6">
        <w:rPr>
          <w:rFonts w:ascii="Courier New" w:hAnsi="Courier New" w:cs="Courier New"/>
          <w:b/>
          <w:bCs/>
          <w:sz w:val="22"/>
          <w:szCs w:val="22"/>
          <w:lang w:val="en-KE"/>
        </w:rPr>
        <w:t>’</w:t>
      </w:r>
      <w:r w:rsidRPr="002D0BF6">
        <w:rPr>
          <w:rFonts w:ascii="Garamond" w:hAnsi="Garamond"/>
          <w:lang w:val="en-KE"/>
        </w:rPr>
        <w:t xml:space="preserve"> </w:t>
      </w:r>
      <w:r>
        <w:rPr>
          <w:rFonts w:ascii="Garamond" w:hAnsi="Garamond"/>
          <w:lang w:val="en-KE"/>
        </w:rPr>
        <w:t>p</w:t>
      </w:r>
      <w:r w:rsidRPr="002D0BF6">
        <w:rPr>
          <w:rFonts w:ascii="Garamond" w:hAnsi="Garamond"/>
          <w:lang w:val="en-KE"/>
        </w:rPr>
        <w:t>ackage</w:t>
      </w:r>
      <w:r>
        <w:rPr>
          <w:rFonts w:ascii="Garamond" w:hAnsi="Garamond"/>
          <w:lang w:val="en-KE"/>
        </w:rPr>
        <w:t>.</w:t>
      </w:r>
      <w:r w:rsidRPr="002D0BF6">
        <w:rPr>
          <w:rFonts w:ascii="Garamond" w:hAnsi="Garamond"/>
          <w:lang w:val="en-KE"/>
        </w:rPr>
        <w:t xml:space="preserve"> </w:t>
      </w:r>
    </w:p>
    <w:p w14:paraId="511B20C3" w14:textId="77777777" w:rsidR="009F69EB" w:rsidRPr="002D0BF6" w:rsidRDefault="009F69EB" w:rsidP="009F69EB">
      <w:pPr>
        <w:numPr>
          <w:ilvl w:val="0"/>
          <w:numId w:val="22"/>
        </w:numPr>
        <w:spacing w:after="0" w:line="360" w:lineRule="auto"/>
        <w:jc w:val="both"/>
        <w:rPr>
          <w:rFonts w:ascii="Garamond" w:hAnsi="Garamond"/>
          <w:lang w:val="en-KE"/>
        </w:rPr>
      </w:pPr>
      <w:r w:rsidRPr="002D0BF6">
        <w:rPr>
          <w:rFonts w:ascii="Garamond" w:hAnsi="Garamond"/>
          <w:lang w:val="en-KE"/>
        </w:rPr>
        <w:t>Select New → Java Class.</w:t>
      </w:r>
    </w:p>
    <w:p w14:paraId="18C4CBB5" w14:textId="173C7280" w:rsidR="009F69EB" w:rsidRDefault="009F69EB" w:rsidP="009F69EB">
      <w:pPr>
        <w:numPr>
          <w:ilvl w:val="0"/>
          <w:numId w:val="22"/>
        </w:numPr>
        <w:spacing w:after="0" w:line="360" w:lineRule="auto"/>
        <w:jc w:val="both"/>
        <w:rPr>
          <w:rFonts w:ascii="Garamond" w:hAnsi="Garamond"/>
          <w:lang w:val="en-KE"/>
        </w:rPr>
      </w:pPr>
      <w:r w:rsidRPr="002D0BF6">
        <w:rPr>
          <w:rFonts w:ascii="Garamond" w:hAnsi="Garamond"/>
          <w:lang w:val="en-KE"/>
        </w:rPr>
        <w:t xml:space="preserve">Name the class </w:t>
      </w:r>
      <w:r w:rsidRPr="003F432F">
        <w:rPr>
          <w:rFonts w:ascii="Courier New" w:hAnsi="Courier New" w:cs="Courier New"/>
          <w:b/>
          <w:bCs/>
          <w:sz w:val="22"/>
          <w:szCs w:val="22"/>
          <w:lang w:val="en-KE"/>
        </w:rPr>
        <w:t>‘</w:t>
      </w:r>
      <w:r w:rsidR="00914EF6">
        <w:rPr>
          <w:rFonts w:ascii="Courier New" w:hAnsi="Courier New" w:cs="Courier New"/>
          <w:b/>
          <w:bCs/>
          <w:sz w:val="22"/>
          <w:szCs w:val="22"/>
          <w:lang w:val="en-KE"/>
        </w:rPr>
        <w:t>StudentDriver</w:t>
      </w:r>
      <w:r w:rsidRPr="003F432F">
        <w:rPr>
          <w:rFonts w:ascii="Courier New" w:hAnsi="Courier New" w:cs="Courier New"/>
          <w:b/>
          <w:bCs/>
          <w:sz w:val="22"/>
          <w:szCs w:val="22"/>
          <w:lang w:val="en-KE"/>
        </w:rPr>
        <w:t>’</w:t>
      </w:r>
      <w:r w:rsidRPr="003F432F">
        <w:rPr>
          <w:rFonts w:ascii="Garamond" w:hAnsi="Garamond"/>
          <w:sz w:val="22"/>
          <w:szCs w:val="22"/>
          <w:lang w:val="en-KE"/>
        </w:rPr>
        <w:t xml:space="preserve"> </w:t>
      </w:r>
      <w:r w:rsidRPr="002D0BF6">
        <w:rPr>
          <w:rFonts w:ascii="Garamond" w:hAnsi="Garamond"/>
          <w:lang w:val="en-KE"/>
        </w:rPr>
        <w:t>and click Finish.</w:t>
      </w:r>
    </w:p>
    <w:p w14:paraId="1B183AA3" w14:textId="1CC31EEC" w:rsidR="009F69EB" w:rsidRDefault="00914EF6" w:rsidP="009F69EB">
      <w:pPr>
        <w:numPr>
          <w:ilvl w:val="0"/>
          <w:numId w:val="22"/>
        </w:numPr>
        <w:spacing w:after="0" w:line="360" w:lineRule="auto"/>
        <w:jc w:val="both"/>
        <w:rPr>
          <w:rFonts w:ascii="Garamond" w:hAnsi="Garamond"/>
          <w:lang w:val="en-KE"/>
        </w:rPr>
      </w:pPr>
      <w:r>
        <w:rPr>
          <w:rFonts w:ascii="Garamond" w:hAnsi="Garamond"/>
          <w:lang w:val="en-KE"/>
        </w:rPr>
        <w:t xml:space="preserve">Inside the two curly brackets implement the main method in java and </w:t>
      </w:r>
      <w:r w:rsidR="009F69EB">
        <w:rPr>
          <w:rFonts w:ascii="Garamond" w:hAnsi="Garamond"/>
          <w:lang w:val="en-KE"/>
        </w:rPr>
        <w:t>:</w:t>
      </w:r>
    </w:p>
    <w:p w14:paraId="11221E29" w14:textId="40BF1087" w:rsidR="00914EF6" w:rsidRDefault="005C3B54" w:rsidP="00914EF6">
      <w:pPr>
        <w:numPr>
          <w:ilvl w:val="1"/>
          <w:numId w:val="22"/>
        </w:numPr>
        <w:spacing w:after="0" w:line="360" w:lineRule="auto"/>
        <w:jc w:val="both"/>
        <w:rPr>
          <w:rFonts w:ascii="Garamond" w:hAnsi="Garamond"/>
          <w:lang w:val="en-KE"/>
        </w:rPr>
      </w:pPr>
      <w:r>
        <w:rPr>
          <w:rFonts w:ascii="Garamond" w:hAnsi="Garamond"/>
          <w:lang w:val="en-KE"/>
        </w:rPr>
        <w:t xml:space="preserve">Create an Object, s1. </w:t>
      </w:r>
      <w:r w:rsidR="00914EF6">
        <w:rPr>
          <w:rFonts w:ascii="Garamond" w:hAnsi="Garamond"/>
          <w:lang w:val="en-KE"/>
        </w:rPr>
        <w:t>Instantiate object s1, using the default constructor. Assign values to the id</w:t>
      </w:r>
      <w:r w:rsidR="00077377">
        <w:rPr>
          <w:rFonts w:ascii="Garamond" w:hAnsi="Garamond"/>
          <w:lang w:val="en-KE"/>
        </w:rPr>
        <w:t xml:space="preserve">, </w:t>
      </w:r>
      <w:r w:rsidR="00914EF6">
        <w:rPr>
          <w:rFonts w:ascii="Garamond" w:hAnsi="Garamond"/>
          <w:lang w:val="en-KE"/>
        </w:rPr>
        <w:t xml:space="preserve">name </w:t>
      </w:r>
      <w:r w:rsidR="00077377">
        <w:rPr>
          <w:rFonts w:ascii="Garamond" w:hAnsi="Garamond"/>
          <w:lang w:val="en-KE"/>
        </w:rPr>
        <w:t xml:space="preserve">and course </w:t>
      </w:r>
      <w:r w:rsidR="00914EF6">
        <w:rPr>
          <w:rFonts w:ascii="Garamond" w:hAnsi="Garamond"/>
          <w:lang w:val="en-KE"/>
        </w:rPr>
        <w:t xml:space="preserve">attributes. </w:t>
      </w:r>
    </w:p>
    <w:p w14:paraId="66193C51" w14:textId="6CF2ACFF" w:rsidR="00914EF6" w:rsidRDefault="005C3B54" w:rsidP="00914EF6">
      <w:pPr>
        <w:numPr>
          <w:ilvl w:val="1"/>
          <w:numId w:val="22"/>
        </w:numPr>
        <w:spacing w:after="0" w:line="360" w:lineRule="auto"/>
        <w:jc w:val="both"/>
        <w:rPr>
          <w:rFonts w:ascii="Garamond" w:hAnsi="Garamond"/>
          <w:lang w:val="en-KE"/>
        </w:rPr>
      </w:pPr>
      <w:r>
        <w:rPr>
          <w:rFonts w:ascii="Garamond" w:hAnsi="Garamond"/>
          <w:lang w:val="en-KE"/>
        </w:rPr>
        <w:t xml:space="preserve">Create an Object, s2. </w:t>
      </w:r>
      <w:r w:rsidR="00914EF6">
        <w:rPr>
          <w:rFonts w:ascii="Garamond" w:hAnsi="Garamond"/>
          <w:lang w:val="en-KE"/>
        </w:rPr>
        <w:t>Instantiate an object s2, using a parameterised constructor. Assign values to the id</w:t>
      </w:r>
      <w:r w:rsidR="004A330D">
        <w:rPr>
          <w:rFonts w:ascii="Garamond" w:hAnsi="Garamond"/>
          <w:lang w:val="en-KE"/>
        </w:rPr>
        <w:t xml:space="preserve"> and name </w:t>
      </w:r>
      <w:r w:rsidR="00914EF6">
        <w:rPr>
          <w:rFonts w:ascii="Garamond" w:hAnsi="Garamond"/>
          <w:lang w:val="en-KE"/>
        </w:rPr>
        <w:t>attributes. (</w:t>
      </w:r>
      <w:r w:rsidR="00914EF6">
        <w:rPr>
          <w:rFonts w:ascii="Garamond" w:hAnsi="Garamond"/>
          <w:i/>
          <w:iCs/>
          <w:lang w:val="en-KE"/>
        </w:rPr>
        <w:t>Which one is first between the two?</w:t>
      </w:r>
      <w:r w:rsidR="004A330D">
        <w:rPr>
          <w:rFonts w:ascii="Garamond" w:hAnsi="Garamond"/>
          <w:i/>
          <w:iCs/>
          <w:lang w:val="en-KE"/>
        </w:rPr>
        <w:t xml:space="preserve"> Notice how we do not assign a value to the course attribute, how will this affect s2?</w:t>
      </w:r>
      <w:r w:rsidR="00914EF6">
        <w:rPr>
          <w:rFonts w:ascii="Garamond" w:hAnsi="Garamond"/>
          <w:lang w:val="en-KE"/>
        </w:rPr>
        <w:t>)</w:t>
      </w:r>
    </w:p>
    <w:p w14:paraId="0F2BB51B" w14:textId="0F3EF63B" w:rsidR="00914EF6" w:rsidRDefault="00914EF6" w:rsidP="00914EF6">
      <w:pPr>
        <w:numPr>
          <w:ilvl w:val="1"/>
          <w:numId w:val="22"/>
        </w:numPr>
        <w:spacing w:after="0" w:line="360" w:lineRule="auto"/>
        <w:jc w:val="both"/>
        <w:rPr>
          <w:rFonts w:ascii="Garamond" w:hAnsi="Garamond"/>
          <w:lang w:val="en-KE"/>
        </w:rPr>
      </w:pPr>
      <w:r>
        <w:rPr>
          <w:rFonts w:ascii="Garamond" w:hAnsi="Garamond"/>
          <w:lang w:val="en-KE"/>
        </w:rPr>
        <w:t>Invoke the introduce method for both objects.</w:t>
      </w:r>
    </w:p>
    <w:p w14:paraId="51ADFA1C" w14:textId="54E80A0E" w:rsidR="005C3B54" w:rsidRDefault="00914EF6" w:rsidP="005C3B54">
      <w:pPr>
        <w:numPr>
          <w:ilvl w:val="1"/>
          <w:numId w:val="22"/>
        </w:numPr>
        <w:spacing w:after="0" w:line="360" w:lineRule="auto"/>
        <w:jc w:val="both"/>
        <w:rPr>
          <w:rFonts w:ascii="Garamond" w:hAnsi="Garamond"/>
          <w:lang w:val="en-KE"/>
        </w:rPr>
      </w:pPr>
      <w:r>
        <w:rPr>
          <w:rFonts w:ascii="Garamond" w:hAnsi="Garamond"/>
          <w:lang w:val="en-KE"/>
        </w:rPr>
        <w:t>Invoke the get Residence method and out</w:t>
      </w:r>
      <w:r w:rsidR="005C3B54">
        <w:rPr>
          <w:rFonts w:ascii="Garamond" w:hAnsi="Garamond"/>
          <w:lang w:val="en-KE"/>
        </w:rPr>
        <w:t>put</w:t>
      </w:r>
      <w:r>
        <w:rPr>
          <w:rFonts w:ascii="Garamond" w:hAnsi="Garamond"/>
          <w:lang w:val="en-KE"/>
        </w:rPr>
        <w:t xml:space="preserve"> the results. (</w:t>
      </w:r>
      <w:r w:rsidRPr="005C3B54">
        <w:rPr>
          <w:rFonts w:ascii="Garamond" w:hAnsi="Garamond"/>
          <w:i/>
          <w:iCs/>
          <w:lang w:val="en-KE"/>
        </w:rPr>
        <w:t>Hint: Append the output to a String message</w:t>
      </w:r>
      <w:r w:rsidR="005C3B54" w:rsidRPr="005C3B54">
        <w:rPr>
          <w:rFonts w:ascii="Garamond" w:hAnsi="Garamond"/>
          <w:i/>
          <w:iCs/>
          <w:lang w:val="en-KE"/>
        </w:rPr>
        <w:t xml:space="preserve"> like </w:t>
      </w:r>
      <w:r w:rsidR="004A330D" w:rsidRPr="005C3B54">
        <w:rPr>
          <w:rFonts w:ascii="Garamond" w:hAnsi="Garamond"/>
          <w:i/>
          <w:iCs/>
          <w:lang w:val="en-KE"/>
        </w:rPr>
        <w:t>“I</w:t>
      </w:r>
      <w:r w:rsidR="005C3B54" w:rsidRPr="005C3B54">
        <w:rPr>
          <w:rFonts w:ascii="Garamond" w:hAnsi="Garamond"/>
          <w:i/>
          <w:iCs/>
          <w:lang w:val="en-KE"/>
        </w:rPr>
        <w:t xml:space="preserve"> live in/at/ “</w:t>
      </w:r>
      <w:r>
        <w:rPr>
          <w:rFonts w:ascii="Garamond" w:hAnsi="Garamond"/>
          <w:lang w:val="en-KE"/>
        </w:rPr>
        <w:t>)</w:t>
      </w:r>
      <w:r w:rsidR="005C3B54">
        <w:rPr>
          <w:rFonts w:ascii="Garamond" w:hAnsi="Garamond"/>
          <w:lang w:val="en-KE"/>
        </w:rPr>
        <w:t>.</w:t>
      </w:r>
    </w:p>
    <w:p w14:paraId="1E5F5826" w14:textId="56E44C4C" w:rsidR="005C3B54" w:rsidRPr="005C3B54" w:rsidRDefault="005C3B54" w:rsidP="005C3B54">
      <w:pPr>
        <w:numPr>
          <w:ilvl w:val="1"/>
          <w:numId w:val="22"/>
        </w:numPr>
        <w:spacing w:after="0" w:line="360" w:lineRule="auto"/>
        <w:jc w:val="both"/>
        <w:rPr>
          <w:rFonts w:ascii="Garamond" w:hAnsi="Garamond"/>
          <w:lang w:val="en-KE"/>
        </w:rPr>
      </w:pPr>
      <w:r>
        <w:rPr>
          <w:rFonts w:ascii="Garamond" w:hAnsi="Garamond"/>
          <w:lang w:val="en-KE"/>
        </w:rPr>
        <w:t>Invoke any other method and have fun with the assignment</w:t>
      </w:r>
    </w:p>
    <w:p w14:paraId="60D1439E" w14:textId="0664C24A" w:rsidR="009F69EB" w:rsidRPr="005C3B54" w:rsidRDefault="005C3B54" w:rsidP="005A61AD">
      <w:pPr>
        <w:numPr>
          <w:ilvl w:val="0"/>
          <w:numId w:val="22"/>
        </w:numPr>
        <w:spacing w:after="0" w:line="360" w:lineRule="auto"/>
        <w:jc w:val="both"/>
        <w:rPr>
          <w:rFonts w:ascii="Garamond" w:hAnsi="Garamond"/>
          <w:lang w:val="en-KE"/>
        </w:rPr>
      </w:pPr>
      <w:r>
        <w:rPr>
          <w:rFonts w:ascii="Garamond" w:hAnsi="Garamond"/>
          <w:lang w:val="en-KE"/>
        </w:rPr>
        <w:t>The sample code for this can be found at the end of the document.</w:t>
      </w:r>
    </w:p>
    <w:p w14:paraId="2398F0E0" w14:textId="1E30ECCB" w:rsidR="00DA52AD" w:rsidRDefault="00DA52AD" w:rsidP="00DA52AD">
      <w:pPr>
        <w:spacing w:before="240" w:line="360" w:lineRule="auto"/>
        <w:ind w:left="360"/>
        <w:jc w:val="both"/>
        <w:rPr>
          <w:rFonts w:ascii="Garamond" w:hAnsi="Garamond"/>
          <w:lang w:val="en-KE"/>
        </w:rPr>
      </w:pPr>
      <w:r w:rsidRPr="00DF491E">
        <w:rPr>
          <w:rFonts w:ascii="Garamond" w:hAnsi="Garamond"/>
          <w:lang w:val="en-KE"/>
        </w:rPr>
        <w:t xml:space="preserve">Step </w:t>
      </w:r>
      <w:r>
        <w:rPr>
          <w:rFonts w:ascii="Garamond" w:hAnsi="Garamond"/>
          <w:lang w:val="en-KE"/>
        </w:rPr>
        <w:t>5</w:t>
      </w:r>
      <w:r w:rsidRPr="00DF491E">
        <w:rPr>
          <w:rFonts w:ascii="Garamond" w:hAnsi="Garamond"/>
          <w:lang w:val="en-KE"/>
        </w:rPr>
        <w:t xml:space="preserve">: </w:t>
      </w:r>
      <w:r>
        <w:rPr>
          <w:rFonts w:ascii="Garamond" w:hAnsi="Garamond"/>
          <w:lang w:val="en-KE"/>
        </w:rPr>
        <w:t>Run the code</w:t>
      </w:r>
    </w:p>
    <w:p w14:paraId="33616952" w14:textId="63D17CD7" w:rsidR="00DA52AD" w:rsidRPr="00DA52AD" w:rsidRDefault="00DA52AD" w:rsidP="00DA52AD">
      <w:pPr>
        <w:numPr>
          <w:ilvl w:val="0"/>
          <w:numId w:val="23"/>
        </w:numPr>
        <w:spacing w:after="0" w:line="360" w:lineRule="auto"/>
        <w:jc w:val="both"/>
        <w:rPr>
          <w:rFonts w:ascii="Garamond" w:hAnsi="Garamond"/>
          <w:lang w:val="en-KE"/>
        </w:rPr>
      </w:pPr>
      <w:r w:rsidRPr="00DA52AD">
        <w:rPr>
          <w:rFonts w:ascii="Garamond" w:hAnsi="Garamond"/>
          <w:lang w:val="en-KE"/>
        </w:rPr>
        <w:t xml:space="preserve">Right-click on the </w:t>
      </w:r>
      <w:r w:rsidRPr="005C3B54">
        <w:rPr>
          <w:rFonts w:ascii="Courier New" w:hAnsi="Courier New" w:cs="Courier New"/>
          <w:b/>
          <w:bCs/>
          <w:sz w:val="22"/>
          <w:szCs w:val="22"/>
          <w:lang w:val="en-KE"/>
        </w:rPr>
        <w:t>Test.java</w:t>
      </w:r>
      <w:r w:rsidRPr="005C3B54">
        <w:rPr>
          <w:rFonts w:ascii="Garamond" w:hAnsi="Garamond"/>
          <w:sz w:val="22"/>
          <w:szCs w:val="22"/>
          <w:lang w:val="en-KE"/>
        </w:rPr>
        <w:t xml:space="preserve"> </w:t>
      </w:r>
      <w:r w:rsidR="005C3B54">
        <w:rPr>
          <w:rFonts w:ascii="Garamond" w:hAnsi="Garamond"/>
          <w:lang w:val="en-KE"/>
        </w:rPr>
        <w:t xml:space="preserve">or </w:t>
      </w:r>
      <w:r w:rsidR="005C3B54" w:rsidRPr="005C3B54">
        <w:rPr>
          <w:rFonts w:ascii="Courier New" w:hAnsi="Courier New" w:cs="Courier New"/>
          <w:b/>
          <w:bCs/>
          <w:sz w:val="22"/>
          <w:szCs w:val="22"/>
          <w:lang w:val="en-KE"/>
        </w:rPr>
        <w:t>StudentDriver.java</w:t>
      </w:r>
      <w:r w:rsidR="005C3B54">
        <w:rPr>
          <w:rFonts w:ascii="Garamond" w:hAnsi="Garamond"/>
          <w:lang w:val="en-KE"/>
        </w:rPr>
        <w:t xml:space="preserve"> </w:t>
      </w:r>
      <w:r w:rsidRPr="00DA52AD">
        <w:rPr>
          <w:rFonts w:ascii="Garamond" w:hAnsi="Garamond"/>
          <w:lang w:val="en-KE"/>
        </w:rPr>
        <w:t>file.</w:t>
      </w:r>
    </w:p>
    <w:p w14:paraId="3B123513" w14:textId="77777777" w:rsidR="00DA52AD" w:rsidRPr="00DA52AD" w:rsidRDefault="00DA52AD" w:rsidP="00DA52AD">
      <w:pPr>
        <w:numPr>
          <w:ilvl w:val="0"/>
          <w:numId w:val="23"/>
        </w:numPr>
        <w:spacing w:after="0" w:line="360" w:lineRule="auto"/>
        <w:jc w:val="both"/>
        <w:rPr>
          <w:rFonts w:ascii="Garamond" w:hAnsi="Garamond"/>
          <w:lang w:val="en-KE"/>
        </w:rPr>
      </w:pPr>
      <w:r w:rsidRPr="00DA52AD">
        <w:rPr>
          <w:rFonts w:ascii="Garamond" w:hAnsi="Garamond"/>
          <w:lang w:val="en-KE"/>
        </w:rPr>
        <w:t>Click Run File.</w:t>
      </w:r>
    </w:p>
    <w:p w14:paraId="48139793" w14:textId="47CB9EC2" w:rsidR="00DA52AD" w:rsidRDefault="00DA52AD" w:rsidP="00DA52AD">
      <w:pPr>
        <w:numPr>
          <w:ilvl w:val="0"/>
          <w:numId w:val="23"/>
        </w:numPr>
        <w:spacing w:after="0" w:line="360" w:lineRule="auto"/>
        <w:jc w:val="both"/>
        <w:rPr>
          <w:rFonts w:ascii="Garamond" w:hAnsi="Garamond"/>
          <w:lang w:val="en-KE"/>
        </w:rPr>
      </w:pPr>
      <w:r w:rsidRPr="00DA52AD">
        <w:rPr>
          <w:rFonts w:ascii="Garamond" w:hAnsi="Garamond"/>
          <w:lang w:val="en-KE"/>
        </w:rPr>
        <w:t>Observe the output in the Output Window</w:t>
      </w:r>
      <w:r>
        <w:rPr>
          <w:rFonts w:ascii="Garamond" w:hAnsi="Garamond"/>
          <w:lang w:val="en-KE"/>
        </w:rPr>
        <w:t xml:space="preserve"> for the following</w:t>
      </w:r>
      <w:r w:rsidR="004A330D">
        <w:rPr>
          <w:rFonts w:ascii="Garamond" w:hAnsi="Garamond"/>
          <w:lang w:val="en-KE"/>
        </w:rPr>
        <w:t xml:space="preserve"> (sample)</w:t>
      </w:r>
      <w:r w:rsidRPr="00DA52AD">
        <w:rPr>
          <w:rFonts w:ascii="Garamond" w:hAnsi="Garamond"/>
          <w:lang w:val="en-KE"/>
        </w:rPr>
        <w:t>.</w:t>
      </w:r>
    </w:p>
    <w:p w14:paraId="51F4B189" w14:textId="4CDDBEE6" w:rsidR="00DA52AD" w:rsidRDefault="004A330D" w:rsidP="00DA52AD">
      <w:pPr>
        <w:spacing w:after="0" w:line="360" w:lineRule="auto"/>
        <w:jc w:val="center"/>
        <w:rPr>
          <w:rFonts w:ascii="Garamond" w:hAnsi="Garamond"/>
          <w:lang w:val="en-KE"/>
        </w:rPr>
      </w:pPr>
      <w:r w:rsidRPr="004A330D">
        <w:rPr>
          <w:rFonts w:ascii="Garamond" w:hAnsi="Garamond"/>
          <w:noProof/>
          <w:lang w:val="en-KE"/>
        </w:rPr>
        <w:drawing>
          <wp:inline distT="0" distB="0" distL="0" distR="0" wp14:anchorId="71F15C90" wp14:editId="287A6242">
            <wp:extent cx="6172200" cy="1778000"/>
            <wp:effectExtent l="0" t="0" r="0" b="0"/>
            <wp:docPr id="30590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07861" name=""/>
                    <pic:cNvPicPr/>
                  </pic:nvPicPr>
                  <pic:blipFill>
                    <a:blip r:embed="rId10"/>
                    <a:stretch>
                      <a:fillRect/>
                    </a:stretch>
                  </pic:blipFill>
                  <pic:spPr>
                    <a:xfrm>
                      <a:off x="0" y="0"/>
                      <a:ext cx="6172200" cy="1778000"/>
                    </a:xfrm>
                    <a:prstGeom prst="rect">
                      <a:avLst/>
                    </a:prstGeom>
                  </pic:spPr>
                </pic:pic>
              </a:graphicData>
            </a:graphic>
          </wp:inline>
        </w:drawing>
      </w:r>
    </w:p>
    <w:p w14:paraId="2BCF4FAC" w14:textId="60B0F208" w:rsidR="0028120B" w:rsidRDefault="0028120B" w:rsidP="0028120B">
      <w:pPr>
        <w:spacing w:line="360" w:lineRule="auto"/>
        <w:jc w:val="both"/>
        <w:rPr>
          <w:rFonts w:ascii="Garamond" w:hAnsi="Garamond"/>
          <w:lang w:val="en-KE"/>
        </w:rPr>
      </w:pPr>
    </w:p>
    <w:p w14:paraId="7637F124" w14:textId="1A4CA7CC" w:rsidR="00D478A3" w:rsidRDefault="00DA52AD" w:rsidP="00325BA4">
      <w:pPr>
        <w:spacing w:line="360" w:lineRule="auto"/>
        <w:jc w:val="both"/>
        <w:rPr>
          <w:rFonts w:ascii="Garamond" w:hAnsi="Garamond"/>
          <w:b/>
        </w:rPr>
      </w:pPr>
      <w:r>
        <w:rPr>
          <w:rFonts w:ascii="Garamond" w:hAnsi="Garamond"/>
          <w:b/>
        </w:rPr>
        <w:lastRenderedPageBreak/>
        <w:t xml:space="preserve">Part B – </w:t>
      </w:r>
      <w:r w:rsidR="00D478A3" w:rsidRPr="00F66119">
        <w:rPr>
          <w:rFonts w:ascii="Garamond" w:hAnsi="Garamond"/>
          <w:b/>
        </w:rPr>
        <w:t>Questions</w:t>
      </w:r>
    </w:p>
    <w:p w14:paraId="4B1CB624" w14:textId="463A755C" w:rsidR="00DA52AD" w:rsidRPr="003F432F" w:rsidRDefault="004A330D" w:rsidP="001428F3">
      <w:pPr>
        <w:pStyle w:val="ListParagraph"/>
        <w:numPr>
          <w:ilvl w:val="0"/>
          <w:numId w:val="24"/>
        </w:numPr>
        <w:spacing w:line="360" w:lineRule="auto"/>
        <w:jc w:val="both"/>
        <w:rPr>
          <w:rFonts w:ascii="Garamond" w:hAnsi="Garamond"/>
          <w:bCs/>
        </w:rPr>
      </w:pPr>
      <w:r>
        <w:rPr>
          <w:rFonts w:ascii="Garamond" w:hAnsi="Garamond"/>
          <w:bCs/>
        </w:rPr>
        <w:t>What is the difference between a parameterized constructor and a no-argument constructor (default constructor)</w:t>
      </w:r>
      <w:r w:rsidR="00DA52AD" w:rsidRPr="003F432F">
        <w:rPr>
          <w:rFonts w:ascii="Garamond" w:hAnsi="Garamond"/>
          <w:bCs/>
        </w:rPr>
        <w:t>.</w:t>
      </w:r>
    </w:p>
    <w:sdt>
      <w:sdtPr>
        <w:rPr>
          <w:rStyle w:val="answers"/>
        </w:rPr>
        <w:id w:val="-469819245"/>
        <w:lock w:val="sdtLocked"/>
        <w:placeholder>
          <w:docPart w:val="BA9DA8157856418FBC04841E2CA2FB39"/>
        </w:placeholder>
      </w:sdtPr>
      <w:sdtEndPr>
        <w:rPr>
          <w:rStyle w:val="DefaultParagraphFont"/>
          <w:rFonts w:ascii="Cambria" w:hAnsi="Cambria"/>
          <w:bCs/>
          <w:color w:val="auto"/>
        </w:rPr>
      </w:sdtEndPr>
      <w:sdtContent>
        <w:p w14:paraId="2294B434" w14:textId="5A00C464" w:rsidR="003F432F" w:rsidRPr="00CC6ECC" w:rsidRDefault="00461453" w:rsidP="00CC6ECC">
          <w:pPr>
            <w:pStyle w:val="ListParagraph"/>
            <w:spacing w:line="360" w:lineRule="auto"/>
            <w:jc w:val="both"/>
            <w:rPr>
              <w:rFonts w:ascii="Garamond" w:hAnsi="Garamond"/>
              <w:bCs/>
            </w:rPr>
          </w:pPr>
          <w:r>
            <w:t>A static variable is shared across all instances of a class</w:t>
          </w:r>
          <w:r w:rsidRPr="00461453">
            <w:t xml:space="preserve"> but a non-static variable is unique to each object.</w:t>
          </w:r>
        </w:p>
      </w:sdtContent>
    </w:sdt>
    <w:p w14:paraId="490B2607" w14:textId="7BDB81B4" w:rsidR="004A330D" w:rsidRPr="003F432F" w:rsidRDefault="004A330D" w:rsidP="004A330D">
      <w:pPr>
        <w:pStyle w:val="ListParagraph"/>
        <w:numPr>
          <w:ilvl w:val="0"/>
          <w:numId w:val="24"/>
        </w:numPr>
        <w:spacing w:line="360" w:lineRule="auto"/>
        <w:jc w:val="both"/>
        <w:rPr>
          <w:rFonts w:ascii="Garamond" w:hAnsi="Garamond"/>
          <w:bCs/>
        </w:rPr>
      </w:pPr>
      <w:r>
        <w:rPr>
          <w:rFonts w:ascii="Garamond" w:hAnsi="Garamond"/>
          <w:bCs/>
        </w:rPr>
        <w:t>What is the difference between a static and non-static (instance) variable according to your own understanding</w:t>
      </w:r>
    </w:p>
    <w:sdt>
      <w:sdtPr>
        <w:rPr>
          <w:rStyle w:val="answers"/>
        </w:rPr>
        <w:id w:val="1237982155"/>
        <w:placeholder>
          <w:docPart w:val="3A11973D37FA42BB9B8B585E27A7059A"/>
        </w:placeholder>
      </w:sdtPr>
      <w:sdtEndPr>
        <w:rPr>
          <w:rStyle w:val="DefaultParagraphFont"/>
          <w:rFonts w:ascii="Cambria" w:hAnsi="Cambria"/>
          <w:bCs/>
          <w:color w:val="auto"/>
        </w:rPr>
      </w:sdtEndPr>
      <w:sdtContent>
        <w:p w14:paraId="4BBEBC06" w14:textId="66D8B9A5" w:rsidR="004A330D" w:rsidRPr="00CC6ECC" w:rsidRDefault="00025D12" w:rsidP="004A330D">
          <w:pPr>
            <w:pStyle w:val="ListParagraph"/>
            <w:spacing w:line="360" w:lineRule="auto"/>
            <w:jc w:val="both"/>
            <w:rPr>
              <w:rFonts w:ascii="Garamond" w:hAnsi="Garamond"/>
              <w:bCs/>
            </w:rPr>
          </w:pPr>
          <w:r w:rsidRPr="00025D12">
            <w:rPr>
              <w:rStyle w:val="answers"/>
            </w:rPr>
            <w:t>A parameterized constructor takes arguments to initialize values</w:t>
          </w:r>
          <w:r w:rsidR="004811DA">
            <w:rPr>
              <w:rStyle w:val="answers"/>
            </w:rPr>
            <w:t xml:space="preserve"> while</w:t>
          </w:r>
          <w:r w:rsidRPr="00025D12">
            <w:rPr>
              <w:rStyle w:val="answers"/>
            </w:rPr>
            <w:t xml:space="preserve"> a no-argument constructor does not.</w:t>
          </w:r>
        </w:p>
      </w:sdtContent>
    </w:sdt>
    <w:p w14:paraId="3C9E6DC1" w14:textId="77777777" w:rsidR="004A330D" w:rsidRDefault="004A330D" w:rsidP="004A330D">
      <w:pPr>
        <w:pStyle w:val="ListParagraph"/>
        <w:spacing w:line="360" w:lineRule="auto"/>
        <w:jc w:val="both"/>
        <w:rPr>
          <w:rFonts w:ascii="Garamond" w:hAnsi="Garamond"/>
          <w:bCs/>
        </w:rPr>
      </w:pPr>
    </w:p>
    <w:p w14:paraId="72808E0E" w14:textId="149B8FDD" w:rsidR="00DA52AD" w:rsidRPr="00CC6ECC" w:rsidRDefault="004A330D" w:rsidP="00CC6ECC">
      <w:pPr>
        <w:pStyle w:val="ListParagraph"/>
        <w:numPr>
          <w:ilvl w:val="0"/>
          <w:numId w:val="24"/>
        </w:numPr>
        <w:spacing w:line="360" w:lineRule="auto"/>
        <w:jc w:val="both"/>
        <w:rPr>
          <w:rFonts w:ascii="Garamond" w:hAnsi="Garamond"/>
          <w:bCs/>
        </w:rPr>
      </w:pPr>
      <w:r>
        <w:rPr>
          <w:rFonts w:ascii="Garamond" w:hAnsi="Garamond"/>
          <w:bCs/>
        </w:rPr>
        <w:t>Paste the code for the complete student class</w:t>
      </w:r>
    </w:p>
    <w:sdt>
      <w:sdtPr>
        <w:rPr>
          <w:rStyle w:val="codeanswers"/>
        </w:rPr>
        <w:id w:val="-40828604"/>
        <w:lock w:val="sdtLocked"/>
        <w:placeholder>
          <w:docPart w:val="380B35EF579F421DB5221601FDC49E1B"/>
        </w:placeholder>
        <w15:color w:val="0000FF"/>
      </w:sdtPr>
      <w:sdtEndPr>
        <w:rPr>
          <w:rStyle w:val="DefaultParagraphFont"/>
          <w:rFonts w:ascii="Cambria" w:hAnsi="Cambria" w:cs="Courier New"/>
          <w:color w:val="auto"/>
          <w:sz w:val="24"/>
          <w:szCs w:val="20"/>
        </w:rPr>
      </w:sdtEndPr>
      <w:sdtContent>
        <w:p w14:paraId="2B41CB82" w14:textId="77777777" w:rsidR="00461453" w:rsidRPr="00461453" w:rsidRDefault="00461453" w:rsidP="00461453">
          <w:pPr>
            <w:rPr>
              <w:rStyle w:val="codeanswers"/>
            </w:rPr>
          </w:pPr>
          <w:r w:rsidRPr="00461453">
            <w:rPr>
              <w:rStyle w:val="codeanswers"/>
            </w:rPr>
            <w:t>public class Student {</w:t>
          </w:r>
        </w:p>
        <w:p w14:paraId="16291617" w14:textId="77777777" w:rsidR="00461453" w:rsidRPr="00461453" w:rsidRDefault="00461453" w:rsidP="00461453">
          <w:pPr>
            <w:rPr>
              <w:rStyle w:val="codeanswers"/>
            </w:rPr>
          </w:pPr>
          <w:r w:rsidRPr="00461453">
            <w:rPr>
              <w:rStyle w:val="codeanswers"/>
            </w:rPr>
            <w:t xml:space="preserve">    private String studentId;</w:t>
          </w:r>
        </w:p>
        <w:p w14:paraId="41413E5B" w14:textId="77777777" w:rsidR="00461453" w:rsidRPr="00461453" w:rsidRDefault="00461453" w:rsidP="00461453">
          <w:pPr>
            <w:rPr>
              <w:rStyle w:val="codeanswers"/>
            </w:rPr>
          </w:pPr>
          <w:r w:rsidRPr="00461453">
            <w:rPr>
              <w:rStyle w:val="codeanswers"/>
            </w:rPr>
            <w:t xml:space="preserve">    private String studentName;</w:t>
          </w:r>
        </w:p>
        <w:p w14:paraId="7F020644" w14:textId="77777777" w:rsidR="00461453" w:rsidRPr="00461453" w:rsidRDefault="00461453" w:rsidP="00461453">
          <w:pPr>
            <w:rPr>
              <w:rStyle w:val="codeanswers"/>
            </w:rPr>
          </w:pPr>
          <w:r w:rsidRPr="00461453">
            <w:rPr>
              <w:rStyle w:val="codeanswers"/>
            </w:rPr>
            <w:t xml:space="preserve">    protected String studentCourse;</w:t>
          </w:r>
        </w:p>
        <w:p w14:paraId="0BB75D69" w14:textId="77777777" w:rsidR="00461453" w:rsidRPr="00461453" w:rsidRDefault="00461453" w:rsidP="00461453">
          <w:pPr>
            <w:rPr>
              <w:rStyle w:val="codeanswers"/>
            </w:rPr>
          </w:pPr>
          <w:r w:rsidRPr="00461453">
            <w:rPr>
              <w:rStyle w:val="codeanswers"/>
            </w:rPr>
            <w:t xml:space="preserve">    private int age;</w:t>
          </w:r>
        </w:p>
        <w:p w14:paraId="14873E9E" w14:textId="77777777" w:rsidR="00461453" w:rsidRPr="00461453" w:rsidRDefault="00461453" w:rsidP="00461453">
          <w:pPr>
            <w:rPr>
              <w:rStyle w:val="codeanswers"/>
            </w:rPr>
          </w:pPr>
          <w:r w:rsidRPr="00461453">
            <w:rPr>
              <w:rStyle w:val="codeanswers"/>
            </w:rPr>
            <w:t xml:space="preserve">    private String residence;</w:t>
          </w:r>
        </w:p>
        <w:p w14:paraId="2379F317" w14:textId="77777777" w:rsidR="00461453" w:rsidRPr="00461453" w:rsidRDefault="00461453" w:rsidP="00461453">
          <w:pPr>
            <w:rPr>
              <w:rStyle w:val="codeanswers"/>
            </w:rPr>
          </w:pPr>
        </w:p>
        <w:p w14:paraId="186F7BF8" w14:textId="77777777" w:rsidR="00461453" w:rsidRPr="00461453" w:rsidRDefault="00461453" w:rsidP="00461453">
          <w:pPr>
            <w:rPr>
              <w:rStyle w:val="codeanswers"/>
            </w:rPr>
          </w:pPr>
          <w:r w:rsidRPr="00461453">
            <w:rPr>
              <w:rStyle w:val="codeanswers"/>
            </w:rPr>
            <w:t xml:space="preserve">    public Student() {</w:t>
          </w:r>
        </w:p>
        <w:p w14:paraId="07F39EEE" w14:textId="77777777" w:rsidR="00461453" w:rsidRPr="00461453" w:rsidRDefault="00461453" w:rsidP="00461453">
          <w:pPr>
            <w:rPr>
              <w:rStyle w:val="codeanswers"/>
            </w:rPr>
          </w:pPr>
          <w:r w:rsidRPr="00461453">
            <w:rPr>
              <w:rStyle w:val="codeanswers"/>
            </w:rPr>
            <w:t xml:space="preserve">        this.studentId = "192044";</w:t>
          </w:r>
        </w:p>
        <w:p w14:paraId="2824CF07" w14:textId="77777777" w:rsidR="00461453" w:rsidRPr="00461453" w:rsidRDefault="00461453" w:rsidP="00461453">
          <w:pPr>
            <w:rPr>
              <w:rStyle w:val="codeanswers"/>
            </w:rPr>
          </w:pPr>
          <w:r w:rsidRPr="00461453">
            <w:rPr>
              <w:rStyle w:val="codeanswers"/>
            </w:rPr>
            <w:t xml:space="preserve">        this.studentName = "Beryl Orutwa";</w:t>
          </w:r>
        </w:p>
        <w:p w14:paraId="27270CB9" w14:textId="77777777" w:rsidR="00461453" w:rsidRPr="00461453" w:rsidRDefault="00461453" w:rsidP="00461453">
          <w:pPr>
            <w:rPr>
              <w:rStyle w:val="codeanswers"/>
            </w:rPr>
          </w:pPr>
          <w:r w:rsidRPr="00461453">
            <w:rPr>
              <w:rStyle w:val="codeanswers"/>
            </w:rPr>
            <w:t xml:space="preserve">        this.studentCourse = "BBIT";</w:t>
          </w:r>
        </w:p>
        <w:p w14:paraId="201FCC22" w14:textId="77777777" w:rsidR="00461453" w:rsidRPr="00461453" w:rsidRDefault="00461453" w:rsidP="00461453">
          <w:pPr>
            <w:rPr>
              <w:rStyle w:val="codeanswers"/>
            </w:rPr>
          </w:pPr>
          <w:r w:rsidRPr="00461453">
            <w:rPr>
              <w:rStyle w:val="codeanswers"/>
            </w:rPr>
            <w:t xml:space="preserve">        this.age = 20;</w:t>
          </w:r>
        </w:p>
        <w:p w14:paraId="7EE6ED4B" w14:textId="77777777" w:rsidR="00461453" w:rsidRPr="00461453" w:rsidRDefault="00461453" w:rsidP="00461453">
          <w:pPr>
            <w:rPr>
              <w:rStyle w:val="codeanswers"/>
            </w:rPr>
          </w:pPr>
          <w:r w:rsidRPr="00461453">
            <w:rPr>
              <w:rStyle w:val="codeanswers"/>
            </w:rPr>
            <w:t xml:space="preserve">        this.residence = "Hostel A";</w:t>
          </w:r>
        </w:p>
        <w:p w14:paraId="7C2A583E" w14:textId="77777777" w:rsidR="00461453" w:rsidRPr="00461453" w:rsidRDefault="00461453" w:rsidP="00461453">
          <w:pPr>
            <w:rPr>
              <w:rStyle w:val="codeanswers"/>
            </w:rPr>
          </w:pPr>
          <w:r w:rsidRPr="00461453">
            <w:rPr>
              <w:rStyle w:val="codeanswers"/>
            </w:rPr>
            <w:t xml:space="preserve">    }</w:t>
          </w:r>
        </w:p>
        <w:p w14:paraId="7F88486B" w14:textId="77777777" w:rsidR="00461453" w:rsidRPr="00461453" w:rsidRDefault="00461453" w:rsidP="00461453">
          <w:pPr>
            <w:rPr>
              <w:rStyle w:val="codeanswers"/>
            </w:rPr>
          </w:pPr>
        </w:p>
        <w:p w14:paraId="2A4F217D" w14:textId="77777777" w:rsidR="00461453" w:rsidRPr="00461453" w:rsidRDefault="00461453" w:rsidP="00461453">
          <w:pPr>
            <w:rPr>
              <w:rStyle w:val="codeanswers"/>
            </w:rPr>
          </w:pPr>
          <w:r w:rsidRPr="00461453">
            <w:rPr>
              <w:rStyle w:val="codeanswers"/>
            </w:rPr>
            <w:t xml:space="preserve">    public Student(String id, String name) {</w:t>
          </w:r>
        </w:p>
        <w:p w14:paraId="38C4928D" w14:textId="77777777" w:rsidR="00461453" w:rsidRPr="00461453" w:rsidRDefault="00461453" w:rsidP="00461453">
          <w:pPr>
            <w:rPr>
              <w:rStyle w:val="codeanswers"/>
            </w:rPr>
          </w:pPr>
          <w:r w:rsidRPr="00461453">
            <w:rPr>
              <w:rStyle w:val="codeanswers"/>
            </w:rPr>
            <w:t xml:space="preserve">        this.studentId = id;</w:t>
          </w:r>
        </w:p>
        <w:p w14:paraId="6836F267" w14:textId="77777777" w:rsidR="00461453" w:rsidRPr="00461453" w:rsidRDefault="00461453" w:rsidP="00461453">
          <w:pPr>
            <w:rPr>
              <w:rStyle w:val="codeanswers"/>
            </w:rPr>
          </w:pPr>
          <w:r w:rsidRPr="00461453">
            <w:rPr>
              <w:rStyle w:val="codeanswers"/>
            </w:rPr>
            <w:t xml:space="preserve">        this.studentName = name;</w:t>
          </w:r>
        </w:p>
        <w:p w14:paraId="1EFE48B0" w14:textId="77777777" w:rsidR="00461453" w:rsidRPr="00461453" w:rsidRDefault="00461453" w:rsidP="00461453">
          <w:pPr>
            <w:rPr>
              <w:rStyle w:val="codeanswers"/>
            </w:rPr>
          </w:pPr>
          <w:r w:rsidRPr="00461453">
            <w:rPr>
              <w:rStyle w:val="codeanswers"/>
            </w:rPr>
            <w:t xml:space="preserve">        this.studentCourse = "BBIT";</w:t>
          </w:r>
        </w:p>
        <w:p w14:paraId="1C3757AA" w14:textId="77777777" w:rsidR="00461453" w:rsidRPr="00461453" w:rsidRDefault="00461453" w:rsidP="00461453">
          <w:pPr>
            <w:rPr>
              <w:rStyle w:val="codeanswers"/>
            </w:rPr>
          </w:pPr>
          <w:r w:rsidRPr="00461453">
            <w:rPr>
              <w:rStyle w:val="codeanswers"/>
            </w:rPr>
            <w:lastRenderedPageBreak/>
            <w:t xml:space="preserve">        this.age = 18;</w:t>
          </w:r>
        </w:p>
        <w:p w14:paraId="122AD26D" w14:textId="77777777" w:rsidR="00461453" w:rsidRPr="00461453" w:rsidRDefault="00461453" w:rsidP="00461453">
          <w:pPr>
            <w:rPr>
              <w:rStyle w:val="codeanswers"/>
            </w:rPr>
          </w:pPr>
          <w:r w:rsidRPr="00461453">
            <w:rPr>
              <w:rStyle w:val="codeanswers"/>
            </w:rPr>
            <w:t xml:space="preserve">        this.residence = "Hostel A";</w:t>
          </w:r>
        </w:p>
        <w:p w14:paraId="0FD765E2" w14:textId="77777777" w:rsidR="00461453" w:rsidRPr="00461453" w:rsidRDefault="00461453" w:rsidP="00461453">
          <w:pPr>
            <w:rPr>
              <w:rStyle w:val="codeanswers"/>
            </w:rPr>
          </w:pPr>
          <w:r w:rsidRPr="00461453">
            <w:rPr>
              <w:rStyle w:val="codeanswers"/>
            </w:rPr>
            <w:t xml:space="preserve">    }</w:t>
          </w:r>
        </w:p>
        <w:p w14:paraId="556C511D" w14:textId="77777777" w:rsidR="00461453" w:rsidRPr="00461453" w:rsidRDefault="00461453" w:rsidP="00461453">
          <w:pPr>
            <w:rPr>
              <w:rStyle w:val="codeanswers"/>
            </w:rPr>
          </w:pPr>
        </w:p>
        <w:p w14:paraId="3770A059" w14:textId="77777777" w:rsidR="00461453" w:rsidRPr="00461453" w:rsidRDefault="00461453" w:rsidP="00461453">
          <w:pPr>
            <w:rPr>
              <w:rStyle w:val="codeanswers"/>
            </w:rPr>
          </w:pPr>
          <w:r w:rsidRPr="00461453">
            <w:rPr>
              <w:rStyle w:val="codeanswers"/>
            </w:rPr>
            <w:t xml:space="preserve">    public void introduce() {</w:t>
          </w:r>
        </w:p>
        <w:p w14:paraId="76C455DD" w14:textId="77777777" w:rsidR="00461453" w:rsidRPr="00461453" w:rsidRDefault="00461453" w:rsidP="00461453">
          <w:pPr>
            <w:rPr>
              <w:rStyle w:val="codeanswers"/>
            </w:rPr>
          </w:pPr>
          <w:r w:rsidRPr="00461453">
            <w:rPr>
              <w:rStyle w:val="codeanswers"/>
            </w:rPr>
            <w:t xml:space="preserve">        System.out.println("Hi, I am " + studentName + " (ID: " + studentId + "), studying " + studentCourse + ".");</w:t>
          </w:r>
        </w:p>
        <w:p w14:paraId="651EEFD3" w14:textId="77777777" w:rsidR="00461453" w:rsidRPr="00461453" w:rsidRDefault="00461453" w:rsidP="00461453">
          <w:pPr>
            <w:rPr>
              <w:rStyle w:val="codeanswers"/>
            </w:rPr>
          </w:pPr>
          <w:r w:rsidRPr="00461453">
            <w:rPr>
              <w:rStyle w:val="codeanswers"/>
            </w:rPr>
            <w:t xml:space="preserve">    }</w:t>
          </w:r>
        </w:p>
        <w:p w14:paraId="6EE36B42" w14:textId="77777777" w:rsidR="00461453" w:rsidRPr="00461453" w:rsidRDefault="00461453" w:rsidP="00461453">
          <w:pPr>
            <w:rPr>
              <w:rStyle w:val="codeanswers"/>
            </w:rPr>
          </w:pPr>
        </w:p>
        <w:p w14:paraId="2596BB9D" w14:textId="77777777" w:rsidR="00461453" w:rsidRPr="00461453" w:rsidRDefault="00461453" w:rsidP="00461453">
          <w:pPr>
            <w:rPr>
              <w:rStyle w:val="codeanswers"/>
            </w:rPr>
          </w:pPr>
          <w:r w:rsidRPr="00461453">
            <w:rPr>
              <w:rStyle w:val="codeanswers"/>
            </w:rPr>
            <w:t xml:space="preserve">    public String getResidence() {</w:t>
          </w:r>
        </w:p>
        <w:p w14:paraId="22A83A99" w14:textId="77777777" w:rsidR="00461453" w:rsidRPr="00461453" w:rsidRDefault="00461453" w:rsidP="00461453">
          <w:pPr>
            <w:rPr>
              <w:rStyle w:val="codeanswers"/>
            </w:rPr>
          </w:pPr>
          <w:r w:rsidRPr="00461453">
            <w:rPr>
              <w:rStyle w:val="codeanswers"/>
            </w:rPr>
            <w:t xml:space="preserve">        return residence;</w:t>
          </w:r>
        </w:p>
        <w:p w14:paraId="2ADCBAC7" w14:textId="77777777" w:rsidR="00461453" w:rsidRPr="00461453" w:rsidRDefault="00461453" w:rsidP="00461453">
          <w:pPr>
            <w:rPr>
              <w:rStyle w:val="codeanswers"/>
            </w:rPr>
          </w:pPr>
          <w:r w:rsidRPr="00461453">
            <w:rPr>
              <w:rStyle w:val="codeanswers"/>
            </w:rPr>
            <w:t xml:space="preserve">    }</w:t>
          </w:r>
        </w:p>
        <w:p w14:paraId="70F62ACC" w14:textId="77777777" w:rsidR="00461453" w:rsidRPr="00461453" w:rsidRDefault="00461453" w:rsidP="00461453">
          <w:pPr>
            <w:rPr>
              <w:rStyle w:val="codeanswers"/>
            </w:rPr>
          </w:pPr>
        </w:p>
        <w:p w14:paraId="2ED4D164" w14:textId="77777777" w:rsidR="00461453" w:rsidRPr="00461453" w:rsidRDefault="00461453" w:rsidP="00461453">
          <w:pPr>
            <w:rPr>
              <w:rStyle w:val="codeanswers"/>
            </w:rPr>
          </w:pPr>
          <w:r w:rsidRPr="00461453">
            <w:rPr>
              <w:rStyle w:val="codeanswers"/>
            </w:rPr>
            <w:t xml:space="preserve">    public void setCourse(String course) {</w:t>
          </w:r>
        </w:p>
        <w:p w14:paraId="3571B7C7" w14:textId="77777777" w:rsidR="00461453" w:rsidRPr="00461453" w:rsidRDefault="00461453" w:rsidP="00461453">
          <w:pPr>
            <w:rPr>
              <w:rStyle w:val="codeanswers"/>
            </w:rPr>
          </w:pPr>
          <w:r w:rsidRPr="00461453">
            <w:rPr>
              <w:rStyle w:val="codeanswers"/>
            </w:rPr>
            <w:t xml:space="preserve">        this.studentCourse = course;</w:t>
          </w:r>
        </w:p>
        <w:p w14:paraId="66A42DF3" w14:textId="77777777" w:rsidR="00461453" w:rsidRPr="00461453" w:rsidRDefault="00461453" w:rsidP="00461453">
          <w:pPr>
            <w:rPr>
              <w:rStyle w:val="codeanswers"/>
            </w:rPr>
          </w:pPr>
          <w:r w:rsidRPr="00461453">
            <w:rPr>
              <w:rStyle w:val="codeanswers"/>
            </w:rPr>
            <w:t xml:space="preserve">    }</w:t>
          </w:r>
        </w:p>
        <w:p w14:paraId="4383A941" w14:textId="77777777" w:rsidR="00461453" w:rsidRPr="00461453" w:rsidRDefault="00461453" w:rsidP="00461453">
          <w:pPr>
            <w:rPr>
              <w:rStyle w:val="codeanswers"/>
            </w:rPr>
          </w:pPr>
        </w:p>
        <w:p w14:paraId="2D01049F" w14:textId="77777777" w:rsidR="00461453" w:rsidRPr="00461453" w:rsidRDefault="00461453" w:rsidP="00461453">
          <w:pPr>
            <w:rPr>
              <w:rStyle w:val="codeanswers"/>
            </w:rPr>
          </w:pPr>
          <w:r w:rsidRPr="00461453">
            <w:rPr>
              <w:rStyle w:val="codeanswers"/>
            </w:rPr>
            <w:t xml:space="preserve">    public void setAge(int age) {</w:t>
          </w:r>
        </w:p>
        <w:p w14:paraId="1B1B11B8" w14:textId="77777777" w:rsidR="00461453" w:rsidRPr="00461453" w:rsidRDefault="00461453" w:rsidP="00461453">
          <w:pPr>
            <w:rPr>
              <w:rStyle w:val="codeanswers"/>
            </w:rPr>
          </w:pPr>
          <w:r w:rsidRPr="00461453">
            <w:rPr>
              <w:rStyle w:val="codeanswers"/>
            </w:rPr>
            <w:t xml:space="preserve">        this.age = age;</w:t>
          </w:r>
        </w:p>
        <w:p w14:paraId="78837E08" w14:textId="77777777" w:rsidR="00461453" w:rsidRPr="00461453" w:rsidRDefault="00461453" w:rsidP="00461453">
          <w:pPr>
            <w:rPr>
              <w:rStyle w:val="codeanswers"/>
            </w:rPr>
          </w:pPr>
          <w:r w:rsidRPr="00461453">
            <w:rPr>
              <w:rStyle w:val="codeanswers"/>
            </w:rPr>
            <w:t xml:space="preserve">    }</w:t>
          </w:r>
        </w:p>
        <w:p w14:paraId="6786EFF7" w14:textId="77777777" w:rsidR="00461453" w:rsidRPr="00461453" w:rsidRDefault="00461453" w:rsidP="00461453">
          <w:pPr>
            <w:rPr>
              <w:rStyle w:val="codeanswers"/>
            </w:rPr>
          </w:pPr>
        </w:p>
        <w:p w14:paraId="3EB0C8B2" w14:textId="77777777" w:rsidR="00461453" w:rsidRPr="00461453" w:rsidRDefault="00461453" w:rsidP="00461453">
          <w:pPr>
            <w:rPr>
              <w:rStyle w:val="codeanswers"/>
            </w:rPr>
          </w:pPr>
          <w:r w:rsidRPr="00461453">
            <w:rPr>
              <w:rStyle w:val="codeanswers"/>
            </w:rPr>
            <w:t xml:space="preserve">    public void setResidence(String residence) {</w:t>
          </w:r>
        </w:p>
        <w:p w14:paraId="1F103912" w14:textId="77777777" w:rsidR="00461453" w:rsidRPr="00461453" w:rsidRDefault="00461453" w:rsidP="00461453">
          <w:pPr>
            <w:rPr>
              <w:rStyle w:val="codeanswers"/>
            </w:rPr>
          </w:pPr>
          <w:r w:rsidRPr="00461453">
            <w:rPr>
              <w:rStyle w:val="codeanswers"/>
            </w:rPr>
            <w:t xml:space="preserve">        this.residence = residence;</w:t>
          </w:r>
        </w:p>
        <w:p w14:paraId="4C6A2A4D" w14:textId="77777777" w:rsidR="00461453" w:rsidRPr="00461453" w:rsidRDefault="00461453" w:rsidP="00461453">
          <w:pPr>
            <w:rPr>
              <w:rStyle w:val="codeanswers"/>
            </w:rPr>
          </w:pPr>
          <w:r w:rsidRPr="00461453">
            <w:rPr>
              <w:rStyle w:val="codeanswers"/>
            </w:rPr>
            <w:t xml:space="preserve">    }</w:t>
          </w:r>
        </w:p>
        <w:p w14:paraId="1FE59FBF" w14:textId="77777777" w:rsidR="00461453" w:rsidRPr="00461453" w:rsidRDefault="00461453" w:rsidP="00461453">
          <w:pPr>
            <w:rPr>
              <w:rStyle w:val="codeanswers"/>
            </w:rPr>
          </w:pPr>
        </w:p>
        <w:p w14:paraId="3E236F77" w14:textId="472E18B6" w:rsidR="00DA52AD" w:rsidRPr="001428F3" w:rsidRDefault="00461453" w:rsidP="00461453">
          <w:pPr>
            <w:spacing w:after="0"/>
            <w:ind w:left="720"/>
            <w:jc w:val="both"/>
            <w:rPr>
              <w:rFonts w:ascii="Courier New" w:hAnsi="Courier New" w:cs="Courier New"/>
              <w:color w:val="7F7F7F" w:themeColor="text1" w:themeTint="80"/>
              <w:sz w:val="20"/>
              <w:szCs w:val="20"/>
            </w:rPr>
          </w:pPr>
          <w:r w:rsidRPr="00461453">
            <w:rPr>
              <w:rStyle w:val="codeanswers"/>
            </w:rPr>
            <w:t>}</w:t>
          </w:r>
        </w:p>
      </w:sdtContent>
    </w:sdt>
    <w:p w14:paraId="1E95DD89" w14:textId="3FFEAE3A" w:rsidR="004A330D" w:rsidRDefault="004A330D" w:rsidP="004A330D">
      <w:pPr>
        <w:pStyle w:val="ListParagraph"/>
        <w:numPr>
          <w:ilvl w:val="0"/>
          <w:numId w:val="24"/>
        </w:numPr>
        <w:spacing w:line="360" w:lineRule="auto"/>
        <w:jc w:val="both"/>
        <w:rPr>
          <w:rFonts w:ascii="Garamond" w:hAnsi="Garamond"/>
          <w:bCs/>
        </w:rPr>
      </w:pPr>
      <w:r>
        <w:rPr>
          <w:rFonts w:ascii="Garamond" w:hAnsi="Garamond"/>
          <w:bCs/>
        </w:rPr>
        <w:t>Paste the code for the complete Test or StudentDriver class</w:t>
      </w:r>
    </w:p>
    <w:sdt>
      <w:sdtPr>
        <w:rPr>
          <w:rStyle w:val="codeanswers"/>
        </w:rPr>
        <w:id w:val="-1038890371"/>
        <w:placeholder>
          <w:docPart w:val="D6EBE012A0AA4BDFABAF96BB41A04A56"/>
        </w:placeholder>
        <w15:color w:val="0000FF"/>
      </w:sdtPr>
      <w:sdtEndPr>
        <w:rPr>
          <w:rStyle w:val="DefaultParagraphFont"/>
          <w:rFonts w:ascii="Cambria" w:hAnsi="Cambria" w:cs="Courier New"/>
          <w:color w:val="auto"/>
          <w:sz w:val="24"/>
          <w:szCs w:val="20"/>
        </w:rPr>
      </w:sdtEndPr>
      <w:sdtContent>
        <w:p w14:paraId="724B93B5" w14:textId="77777777" w:rsidR="00461453" w:rsidRPr="00461453" w:rsidRDefault="00461453" w:rsidP="00461453">
          <w:pPr>
            <w:rPr>
              <w:rStyle w:val="codeanswers"/>
            </w:rPr>
          </w:pPr>
          <w:r w:rsidRPr="00461453">
            <w:rPr>
              <w:rStyle w:val="codeanswers"/>
            </w:rPr>
            <w:t>public class StudentDriver {</w:t>
          </w:r>
        </w:p>
        <w:p w14:paraId="586E726D" w14:textId="77777777" w:rsidR="00461453" w:rsidRPr="00461453" w:rsidRDefault="00461453" w:rsidP="00461453">
          <w:pPr>
            <w:rPr>
              <w:rStyle w:val="codeanswers"/>
            </w:rPr>
          </w:pPr>
          <w:r w:rsidRPr="00461453">
            <w:rPr>
              <w:rStyle w:val="codeanswers"/>
            </w:rPr>
            <w:t xml:space="preserve">    public static void main(String[] args) {</w:t>
          </w:r>
        </w:p>
        <w:p w14:paraId="20289A30" w14:textId="77777777" w:rsidR="00461453" w:rsidRPr="00461453" w:rsidRDefault="00461453" w:rsidP="00461453">
          <w:pPr>
            <w:rPr>
              <w:rStyle w:val="codeanswers"/>
            </w:rPr>
          </w:pPr>
          <w:r w:rsidRPr="00461453">
            <w:rPr>
              <w:rStyle w:val="codeanswers"/>
            </w:rPr>
            <w:t xml:space="preserve">        Student s1 = new Student();</w:t>
          </w:r>
        </w:p>
        <w:p w14:paraId="50AFEE11" w14:textId="77777777" w:rsidR="00461453" w:rsidRPr="00461453" w:rsidRDefault="00461453" w:rsidP="00461453">
          <w:pPr>
            <w:rPr>
              <w:rStyle w:val="codeanswers"/>
            </w:rPr>
          </w:pPr>
          <w:r w:rsidRPr="00461453">
            <w:rPr>
              <w:rStyle w:val="codeanswers"/>
            </w:rPr>
            <w:t xml:space="preserve">        s1.setCourse("BBIT");</w:t>
          </w:r>
        </w:p>
        <w:p w14:paraId="084CD8B9" w14:textId="77777777" w:rsidR="00461453" w:rsidRPr="00461453" w:rsidRDefault="00461453" w:rsidP="00461453">
          <w:pPr>
            <w:rPr>
              <w:rStyle w:val="codeanswers"/>
            </w:rPr>
          </w:pPr>
          <w:r w:rsidRPr="00461453">
            <w:rPr>
              <w:rStyle w:val="codeanswers"/>
            </w:rPr>
            <w:lastRenderedPageBreak/>
            <w:t xml:space="preserve">        s1.setAge(20);</w:t>
          </w:r>
        </w:p>
        <w:p w14:paraId="0722DCD2" w14:textId="77777777" w:rsidR="00461453" w:rsidRPr="00461453" w:rsidRDefault="00461453" w:rsidP="00461453">
          <w:pPr>
            <w:rPr>
              <w:rStyle w:val="codeanswers"/>
            </w:rPr>
          </w:pPr>
          <w:r w:rsidRPr="00461453">
            <w:rPr>
              <w:rStyle w:val="codeanswers"/>
            </w:rPr>
            <w:t xml:space="preserve">        s1.setResidence("Hostel B");</w:t>
          </w:r>
        </w:p>
        <w:p w14:paraId="5F7E0CD3" w14:textId="77777777" w:rsidR="00461453" w:rsidRPr="00461453" w:rsidRDefault="00461453" w:rsidP="00461453">
          <w:pPr>
            <w:rPr>
              <w:rStyle w:val="codeanswers"/>
            </w:rPr>
          </w:pPr>
          <w:r w:rsidRPr="00461453">
            <w:rPr>
              <w:rStyle w:val="codeanswers"/>
            </w:rPr>
            <w:t xml:space="preserve">        </w:t>
          </w:r>
        </w:p>
        <w:p w14:paraId="01BEDEC3" w14:textId="77777777" w:rsidR="00461453" w:rsidRPr="00461453" w:rsidRDefault="00461453" w:rsidP="00461453">
          <w:pPr>
            <w:rPr>
              <w:rStyle w:val="codeanswers"/>
            </w:rPr>
          </w:pPr>
          <w:r w:rsidRPr="00461453">
            <w:rPr>
              <w:rStyle w:val="codeanswers"/>
            </w:rPr>
            <w:t xml:space="preserve">        Student s2 = new Student("192570", "Derrick Barasa");</w:t>
          </w:r>
        </w:p>
        <w:p w14:paraId="127485BB" w14:textId="77777777" w:rsidR="00461453" w:rsidRPr="00461453" w:rsidRDefault="00461453" w:rsidP="00461453">
          <w:pPr>
            <w:rPr>
              <w:rStyle w:val="codeanswers"/>
            </w:rPr>
          </w:pPr>
        </w:p>
        <w:p w14:paraId="1B3B14D4" w14:textId="77777777" w:rsidR="00461453" w:rsidRPr="00461453" w:rsidRDefault="00461453" w:rsidP="00461453">
          <w:pPr>
            <w:rPr>
              <w:rStyle w:val="codeanswers"/>
            </w:rPr>
          </w:pPr>
          <w:r w:rsidRPr="00461453">
            <w:rPr>
              <w:rStyle w:val="codeanswers"/>
            </w:rPr>
            <w:t xml:space="preserve">        s1.introduce();</w:t>
          </w:r>
        </w:p>
        <w:p w14:paraId="449AD4D8" w14:textId="77777777" w:rsidR="00461453" w:rsidRPr="00461453" w:rsidRDefault="00461453" w:rsidP="00461453">
          <w:pPr>
            <w:rPr>
              <w:rStyle w:val="codeanswers"/>
            </w:rPr>
          </w:pPr>
          <w:r w:rsidRPr="00461453">
            <w:rPr>
              <w:rStyle w:val="codeanswers"/>
            </w:rPr>
            <w:t xml:space="preserve">        System.out.println( "I live in " + s1.getResidence());</w:t>
          </w:r>
        </w:p>
        <w:p w14:paraId="02E4356B" w14:textId="77777777" w:rsidR="00461453" w:rsidRPr="00461453" w:rsidRDefault="00461453" w:rsidP="00461453">
          <w:pPr>
            <w:rPr>
              <w:rStyle w:val="codeanswers"/>
            </w:rPr>
          </w:pPr>
          <w:r w:rsidRPr="00461453">
            <w:rPr>
              <w:rStyle w:val="codeanswers"/>
            </w:rPr>
            <w:t xml:space="preserve">        </w:t>
          </w:r>
        </w:p>
        <w:p w14:paraId="07E20046" w14:textId="77777777" w:rsidR="00461453" w:rsidRPr="00461453" w:rsidRDefault="00461453" w:rsidP="00461453">
          <w:pPr>
            <w:rPr>
              <w:rStyle w:val="codeanswers"/>
            </w:rPr>
          </w:pPr>
          <w:r w:rsidRPr="00461453">
            <w:rPr>
              <w:rStyle w:val="codeanswers"/>
            </w:rPr>
            <w:t xml:space="preserve">        s2.introduce();</w:t>
          </w:r>
        </w:p>
        <w:p w14:paraId="04312BF7" w14:textId="77777777" w:rsidR="00461453" w:rsidRPr="00461453" w:rsidRDefault="00461453" w:rsidP="00461453">
          <w:pPr>
            <w:rPr>
              <w:rStyle w:val="codeanswers"/>
            </w:rPr>
          </w:pPr>
        </w:p>
        <w:p w14:paraId="6D70657B" w14:textId="77777777" w:rsidR="00461453" w:rsidRPr="00461453" w:rsidRDefault="00461453" w:rsidP="00461453">
          <w:pPr>
            <w:rPr>
              <w:rStyle w:val="codeanswers"/>
            </w:rPr>
          </w:pPr>
        </w:p>
        <w:p w14:paraId="0BF20A90" w14:textId="77777777" w:rsidR="00461453" w:rsidRPr="00461453" w:rsidRDefault="00461453" w:rsidP="00461453">
          <w:pPr>
            <w:rPr>
              <w:rStyle w:val="codeanswers"/>
            </w:rPr>
          </w:pPr>
          <w:r w:rsidRPr="00461453">
            <w:rPr>
              <w:rStyle w:val="codeanswers"/>
            </w:rPr>
            <w:t xml:space="preserve">        System.out.println("And I live in " + s2.getResidence());</w:t>
          </w:r>
        </w:p>
        <w:p w14:paraId="5F8BF207" w14:textId="77777777" w:rsidR="00461453" w:rsidRPr="00461453" w:rsidRDefault="00461453" w:rsidP="00461453">
          <w:pPr>
            <w:rPr>
              <w:rStyle w:val="codeanswers"/>
            </w:rPr>
          </w:pPr>
        </w:p>
        <w:p w14:paraId="16D0EDD5" w14:textId="77777777" w:rsidR="00461453" w:rsidRPr="00461453" w:rsidRDefault="00461453" w:rsidP="00461453">
          <w:pPr>
            <w:rPr>
              <w:rStyle w:val="codeanswers"/>
            </w:rPr>
          </w:pPr>
          <w:r w:rsidRPr="00461453">
            <w:rPr>
              <w:rStyle w:val="codeanswers"/>
            </w:rPr>
            <w:t xml:space="preserve">        s2.setCourse("BBIT");</w:t>
          </w:r>
        </w:p>
        <w:p w14:paraId="6840BE72" w14:textId="77777777" w:rsidR="00461453" w:rsidRPr="00461453" w:rsidRDefault="00461453" w:rsidP="00461453">
          <w:pPr>
            <w:rPr>
              <w:rStyle w:val="codeanswers"/>
            </w:rPr>
          </w:pPr>
          <w:r w:rsidRPr="00461453">
            <w:rPr>
              <w:rStyle w:val="codeanswers"/>
            </w:rPr>
            <w:t xml:space="preserve"> </w:t>
          </w:r>
        </w:p>
        <w:p w14:paraId="16D712DA" w14:textId="77777777" w:rsidR="00461453" w:rsidRPr="00461453" w:rsidRDefault="00461453" w:rsidP="00461453">
          <w:pPr>
            <w:rPr>
              <w:rStyle w:val="codeanswers"/>
            </w:rPr>
          </w:pPr>
          <w:r w:rsidRPr="00461453">
            <w:rPr>
              <w:rStyle w:val="codeanswers"/>
            </w:rPr>
            <w:t xml:space="preserve">    }</w:t>
          </w:r>
        </w:p>
        <w:p w14:paraId="53FAFD33" w14:textId="77777777" w:rsidR="00461453" w:rsidRPr="00461453" w:rsidRDefault="00461453" w:rsidP="00461453">
          <w:pPr>
            <w:rPr>
              <w:rStyle w:val="codeanswers"/>
            </w:rPr>
          </w:pPr>
        </w:p>
        <w:p w14:paraId="58167FC4" w14:textId="5ED07CB8" w:rsidR="004A330D" w:rsidRPr="004A330D" w:rsidRDefault="00461453" w:rsidP="00461453">
          <w:pPr>
            <w:spacing w:after="0"/>
            <w:ind w:left="720"/>
            <w:jc w:val="both"/>
            <w:rPr>
              <w:rFonts w:ascii="Garamond" w:hAnsi="Garamond"/>
              <w:bCs/>
            </w:rPr>
          </w:pPr>
          <w:r w:rsidRPr="00461453">
            <w:rPr>
              <w:rStyle w:val="codeanswers"/>
            </w:rPr>
            <w:t>}</w:t>
          </w:r>
        </w:p>
      </w:sdtContent>
    </w:sdt>
    <w:p w14:paraId="45158596" w14:textId="402B3C2A" w:rsidR="00D05594" w:rsidRPr="00CC6ECC" w:rsidRDefault="00CC6ECC" w:rsidP="00CC6ECC">
      <w:pPr>
        <w:pStyle w:val="ListParagraph"/>
        <w:numPr>
          <w:ilvl w:val="0"/>
          <w:numId w:val="24"/>
        </w:numPr>
        <w:spacing w:before="240" w:line="360" w:lineRule="auto"/>
        <w:jc w:val="both"/>
        <w:rPr>
          <w:rFonts w:ascii="Garamond" w:hAnsi="Garamond"/>
          <w:bCs/>
        </w:rPr>
      </w:pPr>
      <w:r w:rsidRPr="00CC6ECC">
        <w:rPr>
          <w:rFonts w:ascii="Garamond" w:hAnsi="Garamond"/>
          <w:b/>
        </w:rPr>
        <w:t>Bonus:</w:t>
      </w:r>
      <w:r>
        <w:rPr>
          <w:rFonts w:ascii="Garamond" w:hAnsi="Garamond"/>
          <w:bCs/>
        </w:rPr>
        <w:t xml:space="preserve"> </w:t>
      </w:r>
      <w:r w:rsidR="004A330D">
        <w:rPr>
          <w:rFonts w:ascii="Garamond" w:hAnsi="Garamond"/>
          <w:bCs/>
          <w:i/>
          <w:iCs/>
        </w:rPr>
        <w:t>Design a UML diagram for a different object, such as Lecturer or  Car</w:t>
      </w:r>
      <w:r w:rsidRPr="00F51ADE">
        <w:rPr>
          <w:rFonts w:ascii="Garamond" w:hAnsi="Garamond"/>
          <w:bCs/>
          <w:i/>
          <w:iCs/>
        </w:rPr>
        <w:t>. Upload the new code on eLearning</w:t>
      </w:r>
      <w:r w:rsidR="00F51ADE" w:rsidRPr="00F51ADE">
        <w:rPr>
          <w:rFonts w:ascii="Garamond" w:hAnsi="Garamond"/>
          <w:bCs/>
          <w:i/>
          <w:iCs/>
        </w:rPr>
        <w:t>, o</w:t>
      </w:r>
      <w:r w:rsidRPr="00F51ADE">
        <w:rPr>
          <w:rFonts w:ascii="Garamond" w:hAnsi="Garamond"/>
          <w:bCs/>
          <w:i/>
          <w:iCs/>
        </w:rPr>
        <w:t xml:space="preserve">n a </w:t>
      </w:r>
      <w:r w:rsidRPr="00F51ADE">
        <w:rPr>
          <w:rFonts w:ascii="Garamond" w:hAnsi="Garamond"/>
          <w:b/>
          <w:i/>
          <w:iCs/>
        </w:rPr>
        <w:t>separate pdf document</w:t>
      </w:r>
      <w:r w:rsidR="00F51ADE" w:rsidRPr="00F51ADE">
        <w:rPr>
          <w:rFonts w:ascii="Garamond" w:hAnsi="Garamond"/>
          <w:bCs/>
          <w:i/>
          <w:iCs/>
        </w:rPr>
        <w:t>.</w:t>
      </w:r>
      <w:r>
        <w:rPr>
          <w:rFonts w:ascii="Garamond" w:hAnsi="Garamond"/>
          <w:bCs/>
        </w:rPr>
        <w:t xml:space="preserve"> </w:t>
      </w:r>
    </w:p>
    <w:p w14:paraId="0FD4624B" w14:textId="77777777" w:rsidR="004A330D" w:rsidRDefault="004A330D">
      <w:pPr>
        <w:spacing w:after="0"/>
        <w:rPr>
          <w:rFonts w:ascii="Garamond" w:hAnsi="Garamond" w:cs="Courier New"/>
        </w:rPr>
      </w:pPr>
      <w:r>
        <w:rPr>
          <w:rFonts w:ascii="Garamond" w:hAnsi="Garamond" w:cs="Courier New"/>
        </w:rPr>
        <w:br w:type="page"/>
      </w:r>
    </w:p>
    <w:p w14:paraId="675F8E5E" w14:textId="474D9E40" w:rsidR="00277D03" w:rsidRDefault="001428F3" w:rsidP="001428F3">
      <w:pPr>
        <w:spacing w:line="360" w:lineRule="auto"/>
        <w:jc w:val="both"/>
        <w:rPr>
          <w:rFonts w:ascii="Garamond" w:hAnsi="Garamond" w:cs="Courier New"/>
        </w:rPr>
      </w:pPr>
      <w:r w:rsidRPr="001428F3">
        <w:rPr>
          <w:rFonts w:ascii="Garamond" w:hAnsi="Garamond" w:cs="Courier New"/>
        </w:rPr>
        <w:lastRenderedPageBreak/>
        <w:t xml:space="preserve">Code for the </w:t>
      </w:r>
      <w:r w:rsidR="004A330D">
        <w:rPr>
          <w:rFonts w:ascii="Garamond" w:hAnsi="Garamond" w:cs="Courier New"/>
          <w:b/>
          <w:bCs/>
        </w:rPr>
        <w:t>Student</w:t>
      </w:r>
      <w:r w:rsidRPr="001428F3">
        <w:rPr>
          <w:rFonts w:ascii="Garamond" w:hAnsi="Garamond" w:cs="Courier New"/>
          <w:b/>
          <w:bCs/>
        </w:rPr>
        <w:t xml:space="preserve"> cla</w:t>
      </w:r>
      <w:r w:rsidR="00F51ADE">
        <w:rPr>
          <w:rFonts w:ascii="Garamond" w:hAnsi="Garamond" w:cs="Courier New"/>
          <w:b/>
          <w:bCs/>
        </w:rPr>
        <w:t>ss</w:t>
      </w:r>
    </w:p>
    <w:p w14:paraId="6B26CC90" w14:textId="2A774933" w:rsidR="001428F3" w:rsidRDefault="004A330D" w:rsidP="00F51ADE">
      <w:pPr>
        <w:spacing w:line="360" w:lineRule="auto"/>
        <w:rPr>
          <w:rFonts w:ascii="Garamond" w:hAnsi="Garamond" w:cs="Courier New"/>
        </w:rPr>
      </w:pPr>
      <w:r w:rsidRPr="004A330D">
        <w:rPr>
          <w:rFonts w:ascii="Garamond" w:hAnsi="Garamond" w:cs="Courier New"/>
          <w:noProof/>
        </w:rPr>
        <w:drawing>
          <wp:inline distT="0" distB="0" distL="0" distR="0" wp14:anchorId="3D3FFF3F" wp14:editId="2E03BB2D">
            <wp:extent cx="6172200" cy="6473825"/>
            <wp:effectExtent l="0" t="0" r="0" b="3175"/>
            <wp:docPr id="21170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76463" name=""/>
                    <pic:cNvPicPr/>
                  </pic:nvPicPr>
                  <pic:blipFill>
                    <a:blip r:embed="rId11"/>
                    <a:stretch>
                      <a:fillRect/>
                    </a:stretch>
                  </pic:blipFill>
                  <pic:spPr>
                    <a:xfrm>
                      <a:off x="0" y="0"/>
                      <a:ext cx="6172200" cy="6473825"/>
                    </a:xfrm>
                    <a:prstGeom prst="rect">
                      <a:avLst/>
                    </a:prstGeom>
                  </pic:spPr>
                </pic:pic>
              </a:graphicData>
            </a:graphic>
          </wp:inline>
        </w:drawing>
      </w:r>
    </w:p>
    <w:p w14:paraId="3DDC4F59" w14:textId="2081806A" w:rsidR="004A330D" w:rsidRDefault="004A330D">
      <w:pPr>
        <w:spacing w:after="0"/>
        <w:rPr>
          <w:rFonts w:ascii="Garamond" w:hAnsi="Garamond" w:cs="Courier New"/>
        </w:rPr>
      </w:pPr>
      <w:r>
        <w:rPr>
          <w:rFonts w:ascii="Garamond" w:hAnsi="Garamond" w:cs="Courier New"/>
        </w:rPr>
        <w:br w:type="page"/>
      </w:r>
    </w:p>
    <w:p w14:paraId="6A8813FA" w14:textId="61E16F8E" w:rsidR="004A330D" w:rsidRDefault="004A330D" w:rsidP="00F51ADE">
      <w:pPr>
        <w:spacing w:line="360" w:lineRule="auto"/>
        <w:rPr>
          <w:rFonts w:ascii="Garamond" w:hAnsi="Garamond" w:cs="Courier New"/>
        </w:rPr>
      </w:pPr>
      <w:r>
        <w:rPr>
          <w:rFonts w:ascii="Garamond" w:hAnsi="Garamond" w:cs="Courier New"/>
        </w:rPr>
        <w:lastRenderedPageBreak/>
        <w:t xml:space="preserve">Code for the </w:t>
      </w:r>
      <w:r>
        <w:rPr>
          <w:rFonts w:ascii="Garamond" w:hAnsi="Garamond" w:cs="Courier New"/>
          <w:b/>
          <w:bCs/>
        </w:rPr>
        <w:t xml:space="preserve">StudentDriver </w:t>
      </w:r>
      <w:r>
        <w:rPr>
          <w:rFonts w:ascii="Garamond" w:hAnsi="Garamond" w:cs="Courier New"/>
        </w:rPr>
        <w:t xml:space="preserve"> or </w:t>
      </w:r>
      <w:r>
        <w:rPr>
          <w:rFonts w:ascii="Garamond" w:hAnsi="Garamond" w:cs="Courier New"/>
          <w:b/>
          <w:bCs/>
        </w:rPr>
        <w:t xml:space="preserve">Test </w:t>
      </w:r>
      <w:r>
        <w:rPr>
          <w:rFonts w:ascii="Garamond" w:hAnsi="Garamond" w:cs="Courier New"/>
        </w:rPr>
        <w:t>class</w:t>
      </w:r>
    </w:p>
    <w:p w14:paraId="3D32CA2C" w14:textId="0BFB6DBE" w:rsidR="004A330D" w:rsidRPr="004A330D" w:rsidRDefault="004A330D" w:rsidP="00F51ADE">
      <w:pPr>
        <w:spacing w:line="360" w:lineRule="auto"/>
        <w:rPr>
          <w:rFonts w:ascii="Garamond" w:hAnsi="Garamond" w:cs="Courier New"/>
        </w:rPr>
      </w:pPr>
      <w:r w:rsidRPr="004A330D">
        <w:rPr>
          <w:rFonts w:ascii="Garamond" w:hAnsi="Garamond" w:cs="Courier New"/>
          <w:noProof/>
        </w:rPr>
        <w:drawing>
          <wp:inline distT="0" distB="0" distL="0" distR="0" wp14:anchorId="47ADCA72" wp14:editId="2BE97639">
            <wp:extent cx="6172200" cy="5160645"/>
            <wp:effectExtent l="0" t="0" r="0" b="1905"/>
            <wp:docPr id="4396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5153" name=""/>
                    <pic:cNvPicPr/>
                  </pic:nvPicPr>
                  <pic:blipFill>
                    <a:blip r:embed="rId12"/>
                    <a:stretch>
                      <a:fillRect/>
                    </a:stretch>
                  </pic:blipFill>
                  <pic:spPr>
                    <a:xfrm>
                      <a:off x="0" y="0"/>
                      <a:ext cx="6172200" cy="5160645"/>
                    </a:xfrm>
                    <a:prstGeom prst="rect">
                      <a:avLst/>
                    </a:prstGeom>
                  </pic:spPr>
                </pic:pic>
              </a:graphicData>
            </a:graphic>
          </wp:inline>
        </w:drawing>
      </w:r>
    </w:p>
    <w:sectPr w:rsidR="004A330D" w:rsidRPr="004A330D" w:rsidSect="00223F37">
      <w:headerReference w:type="default" r:id="rId13"/>
      <w:footerReference w:type="default" r:id="rId14"/>
      <w:pgSz w:w="12240" w:h="15840"/>
      <w:pgMar w:top="1440" w:right="1080" w:bottom="1440" w:left="1440" w:header="720" w:footer="283"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22F69" w14:textId="77777777" w:rsidR="00C8761F" w:rsidRDefault="00C8761F">
      <w:pPr>
        <w:spacing w:after="0"/>
      </w:pPr>
      <w:r>
        <w:separator/>
      </w:r>
    </w:p>
  </w:endnote>
  <w:endnote w:type="continuationSeparator" w:id="0">
    <w:p w14:paraId="1AF56231" w14:textId="77777777" w:rsidR="00C8761F" w:rsidRDefault="00C876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466B" w14:textId="265274F3" w:rsidR="00D11C9D" w:rsidRPr="004A330D" w:rsidRDefault="00223F37" w:rsidP="004A330D">
    <w:pPr>
      <w:pStyle w:val="Footer"/>
      <w:jc w:val="center"/>
      <w:rPr>
        <w:rFonts w:ascii="Garamond" w:hAnsi="Garamond"/>
        <w:sz w:val="22"/>
        <w:szCs w:val="22"/>
      </w:rPr>
    </w:pPr>
    <w:r w:rsidRPr="004A330D">
      <w:rPr>
        <w:rFonts w:ascii="Garamond" w:hAnsi="Garamond"/>
        <w:sz w:val="22"/>
        <w:szCs w:val="22"/>
      </w:rPr>
      <w:t>SCES – BBIT – OOP</w:t>
    </w:r>
    <w:r w:rsidRPr="004A330D">
      <w:rPr>
        <w:rFonts w:ascii="Garamond" w:hAnsi="Garamond"/>
        <w:sz w:val="22"/>
        <w:szCs w:val="22"/>
      </w:rPr>
      <w:tab/>
    </w:r>
    <w:sdt>
      <w:sdtPr>
        <w:rPr>
          <w:rFonts w:ascii="Garamond" w:hAnsi="Garamond"/>
          <w:sz w:val="22"/>
          <w:szCs w:val="22"/>
        </w:rPr>
        <w:id w:val="-1520004261"/>
        <w:docPartObj>
          <w:docPartGallery w:val="Page Numbers (Bottom of Page)"/>
          <w:docPartUnique/>
        </w:docPartObj>
      </w:sdtPr>
      <w:sdtContent>
        <w:sdt>
          <w:sdtPr>
            <w:rPr>
              <w:rFonts w:ascii="Garamond" w:hAnsi="Garamond"/>
              <w:sz w:val="22"/>
              <w:szCs w:val="22"/>
            </w:rPr>
            <w:id w:val="-1705238520"/>
            <w:docPartObj>
              <w:docPartGallery w:val="Page Numbers (Top of Page)"/>
              <w:docPartUnique/>
            </w:docPartObj>
          </w:sdtPr>
          <w:sdtContent>
            <w:r w:rsidRPr="004A330D">
              <w:rPr>
                <w:rFonts w:ascii="Garamond" w:hAnsi="Garamond"/>
                <w:sz w:val="22"/>
                <w:szCs w:val="22"/>
              </w:rPr>
              <w:t xml:space="preserve">Page </w:t>
            </w:r>
            <w:r w:rsidRPr="004A330D">
              <w:rPr>
                <w:rFonts w:ascii="Garamond" w:hAnsi="Garamond"/>
                <w:b/>
                <w:bCs/>
                <w:sz w:val="22"/>
                <w:szCs w:val="22"/>
              </w:rPr>
              <w:fldChar w:fldCharType="begin"/>
            </w:r>
            <w:r w:rsidRPr="004A330D">
              <w:rPr>
                <w:rFonts w:ascii="Garamond" w:hAnsi="Garamond"/>
                <w:b/>
                <w:bCs/>
                <w:sz w:val="22"/>
                <w:szCs w:val="22"/>
              </w:rPr>
              <w:instrText xml:space="preserve"> PAGE </w:instrText>
            </w:r>
            <w:r w:rsidRPr="004A330D">
              <w:rPr>
                <w:rFonts w:ascii="Garamond" w:hAnsi="Garamond"/>
                <w:b/>
                <w:bCs/>
                <w:sz w:val="22"/>
                <w:szCs w:val="22"/>
              </w:rPr>
              <w:fldChar w:fldCharType="separate"/>
            </w:r>
            <w:r w:rsidRPr="004A330D">
              <w:rPr>
                <w:rFonts w:ascii="Garamond" w:hAnsi="Garamond"/>
                <w:b/>
                <w:bCs/>
                <w:noProof/>
                <w:sz w:val="22"/>
                <w:szCs w:val="22"/>
              </w:rPr>
              <w:t>2</w:t>
            </w:r>
            <w:r w:rsidRPr="004A330D">
              <w:rPr>
                <w:rFonts w:ascii="Garamond" w:hAnsi="Garamond"/>
                <w:b/>
                <w:bCs/>
                <w:sz w:val="22"/>
                <w:szCs w:val="22"/>
              </w:rPr>
              <w:fldChar w:fldCharType="end"/>
            </w:r>
            <w:r w:rsidRPr="004A330D">
              <w:rPr>
                <w:rFonts w:ascii="Garamond" w:hAnsi="Garamond"/>
                <w:sz w:val="22"/>
                <w:szCs w:val="22"/>
              </w:rPr>
              <w:t xml:space="preserve"> of </w:t>
            </w:r>
            <w:r w:rsidRPr="004A330D">
              <w:rPr>
                <w:rFonts w:ascii="Garamond" w:hAnsi="Garamond"/>
                <w:b/>
                <w:bCs/>
                <w:sz w:val="22"/>
                <w:szCs w:val="22"/>
              </w:rPr>
              <w:fldChar w:fldCharType="begin"/>
            </w:r>
            <w:r w:rsidRPr="004A330D">
              <w:rPr>
                <w:rFonts w:ascii="Garamond" w:hAnsi="Garamond"/>
                <w:b/>
                <w:bCs/>
                <w:sz w:val="22"/>
                <w:szCs w:val="22"/>
              </w:rPr>
              <w:instrText xml:space="preserve"> NUMPAGES  </w:instrText>
            </w:r>
            <w:r w:rsidRPr="004A330D">
              <w:rPr>
                <w:rFonts w:ascii="Garamond" w:hAnsi="Garamond"/>
                <w:b/>
                <w:bCs/>
                <w:sz w:val="22"/>
                <w:szCs w:val="22"/>
              </w:rPr>
              <w:fldChar w:fldCharType="separate"/>
            </w:r>
            <w:r w:rsidRPr="004A330D">
              <w:rPr>
                <w:rFonts w:ascii="Garamond" w:hAnsi="Garamond"/>
                <w:b/>
                <w:bCs/>
                <w:noProof/>
                <w:sz w:val="22"/>
                <w:szCs w:val="22"/>
              </w:rPr>
              <w:t>2</w:t>
            </w:r>
            <w:r w:rsidRPr="004A330D">
              <w:rPr>
                <w:rFonts w:ascii="Garamond" w:hAnsi="Garamond"/>
                <w:b/>
                <w:bCs/>
                <w:sz w:val="22"/>
                <w:szCs w:val="22"/>
              </w:rPr>
              <w:fldChar w:fldCharType="end"/>
            </w:r>
            <w:r w:rsidRPr="004A330D">
              <w:rPr>
                <w:rFonts w:ascii="Garamond" w:hAnsi="Garamond"/>
                <w:b/>
                <w:bCs/>
                <w:sz w:val="22"/>
                <w:szCs w:val="22"/>
              </w:rPr>
              <w:tab/>
            </w:r>
            <w:r w:rsidRPr="004A330D">
              <w:rPr>
                <w:rFonts w:ascii="Garamond" w:hAnsi="Garamond"/>
                <w:b/>
                <w:bCs/>
                <w:sz w:val="22"/>
                <w:szCs w:val="22"/>
              </w:rPr>
              <w:fldChar w:fldCharType="begin"/>
            </w:r>
            <w:r w:rsidRPr="004A330D">
              <w:rPr>
                <w:rFonts w:ascii="Garamond" w:hAnsi="Garamond"/>
                <w:b/>
                <w:bCs/>
                <w:sz w:val="22"/>
                <w:szCs w:val="22"/>
              </w:rPr>
              <w:instrText xml:space="preserve"> DATE \@ "MMMM d, yyyy" </w:instrText>
            </w:r>
            <w:r w:rsidRPr="004A330D">
              <w:rPr>
                <w:rFonts w:ascii="Garamond" w:hAnsi="Garamond"/>
                <w:b/>
                <w:bCs/>
                <w:sz w:val="22"/>
                <w:szCs w:val="22"/>
              </w:rPr>
              <w:fldChar w:fldCharType="separate"/>
            </w:r>
            <w:r w:rsidR="004811DA">
              <w:rPr>
                <w:rFonts w:ascii="Garamond" w:hAnsi="Garamond"/>
                <w:b/>
                <w:bCs/>
                <w:noProof/>
                <w:sz w:val="22"/>
                <w:szCs w:val="22"/>
              </w:rPr>
              <w:t>April 29, 2025</w:t>
            </w:r>
            <w:r w:rsidRPr="004A330D">
              <w:rPr>
                <w:rFonts w:ascii="Garamond" w:hAnsi="Garamond"/>
                <w:b/>
                <w:bCs/>
                <w:sz w:val="22"/>
                <w:szCs w:val="22"/>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D056E" w14:textId="77777777" w:rsidR="00C8761F" w:rsidRDefault="00C8761F">
      <w:pPr>
        <w:spacing w:after="0"/>
      </w:pPr>
      <w:r>
        <w:separator/>
      </w:r>
    </w:p>
  </w:footnote>
  <w:footnote w:type="continuationSeparator" w:id="0">
    <w:p w14:paraId="7B3551EF" w14:textId="77777777" w:rsidR="00C8761F" w:rsidRDefault="00C876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8861" w14:textId="5F912C82" w:rsidR="00711B64" w:rsidRPr="005F2370" w:rsidRDefault="00711B64" w:rsidP="00711B64">
    <w:pPr>
      <w:pStyle w:val="Header"/>
      <w:tabs>
        <w:tab w:val="clear" w:pos="4320"/>
        <w:tab w:val="clear" w:pos="8640"/>
        <w:tab w:val="center" w:pos="5040"/>
        <w:tab w:val="right" w:pos="9720"/>
      </w:tabs>
      <w:rPr>
        <w:rFonts w:ascii="Tahoma" w:hAnsi="Tahoma" w:cs="Tahoma"/>
        <w:sz w:val="20"/>
      </w:rPr>
    </w:pPr>
    <w:r w:rsidRPr="008D6F78">
      <w:rPr>
        <w:sz w:val="20"/>
      </w:rPr>
      <w:tab/>
    </w:r>
    <w:r w:rsidRPr="008D6F78">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953"/>
    <w:multiLevelType w:val="hybridMultilevel"/>
    <w:tmpl w:val="60E80EAA"/>
    <w:lvl w:ilvl="0" w:tplc="0B109F46">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30E701F"/>
    <w:multiLevelType w:val="hybridMultilevel"/>
    <w:tmpl w:val="6310C8FC"/>
    <w:lvl w:ilvl="0" w:tplc="1FC29808">
      <w:start w:val="1"/>
      <w:numFmt w:val="bullet"/>
      <w:lvlText w:val="•"/>
      <w:lvlJc w:val="left"/>
      <w:pPr>
        <w:tabs>
          <w:tab w:val="num" w:pos="720"/>
        </w:tabs>
        <w:ind w:left="720" w:hanging="360"/>
      </w:pPr>
      <w:rPr>
        <w:rFonts w:ascii="Arial" w:hAnsi="Arial" w:hint="default"/>
      </w:rPr>
    </w:lvl>
    <w:lvl w:ilvl="1" w:tplc="E93665F2">
      <w:numFmt w:val="bullet"/>
      <w:lvlText w:val="–"/>
      <w:lvlJc w:val="left"/>
      <w:pPr>
        <w:tabs>
          <w:tab w:val="num" w:pos="1440"/>
        </w:tabs>
        <w:ind w:left="1440" w:hanging="360"/>
      </w:pPr>
      <w:rPr>
        <w:rFonts w:ascii="Arial" w:hAnsi="Arial" w:hint="default"/>
      </w:rPr>
    </w:lvl>
    <w:lvl w:ilvl="2" w:tplc="645229BE" w:tentative="1">
      <w:start w:val="1"/>
      <w:numFmt w:val="bullet"/>
      <w:lvlText w:val="•"/>
      <w:lvlJc w:val="left"/>
      <w:pPr>
        <w:tabs>
          <w:tab w:val="num" w:pos="2160"/>
        </w:tabs>
        <w:ind w:left="2160" w:hanging="360"/>
      </w:pPr>
      <w:rPr>
        <w:rFonts w:ascii="Arial" w:hAnsi="Arial" w:hint="default"/>
      </w:rPr>
    </w:lvl>
    <w:lvl w:ilvl="3" w:tplc="BAEEDE24" w:tentative="1">
      <w:start w:val="1"/>
      <w:numFmt w:val="bullet"/>
      <w:lvlText w:val="•"/>
      <w:lvlJc w:val="left"/>
      <w:pPr>
        <w:tabs>
          <w:tab w:val="num" w:pos="2880"/>
        </w:tabs>
        <w:ind w:left="2880" w:hanging="360"/>
      </w:pPr>
      <w:rPr>
        <w:rFonts w:ascii="Arial" w:hAnsi="Arial" w:hint="default"/>
      </w:rPr>
    </w:lvl>
    <w:lvl w:ilvl="4" w:tplc="88107236" w:tentative="1">
      <w:start w:val="1"/>
      <w:numFmt w:val="bullet"/>
      <w:lvlText w:val="•"/>
      <w:lvlJc w:val="left"/>
      <w:pPr>
        <w:tabs>
          <w:tab w:val="num" w:pos="3600"/>
        </w:tabs>
        <w:ind w:left="3600" w:hanging="360"/>
      </w:pPr>
      <w:rPr>
        <w:rFonts w:ascii="Arial" w:hAnsi="Arial" w:hint="default"/>
      </w:rPr>
    </w:lvl>
    <w:lvl w:ilvl="5" w:tplc="EB9A367E" w:tentative="1">
      <w:start w:val="1"/>
      <w:numFmt w:val="bullet"/>
      <w:lvlText w:val="•"/>
      <w:lvlJc w:val="left"/>
      <w:pPr>
        <w:tabs>
          <w:tab w:val="num" w:pos="4320"/>
        </w:tabs>
        <w:ind w:left="4320" w:hanging="360"/>
      </w:pPr>
      <w:rPr>
        <w:rFonts w:ascii="Arial" w:hAnsi="Arial" w:hint="default"/>
      </w:rPr>
    </w:lvl>
    <w:lvl w:ilvl="6" w:tplc="ED30CB3A" w:tentative="1">
      <w:start w:val="1"/>
      <w:numFmt w:val="bullet"/>
      <w:lvlText w:val="•"/>
      <w:lvlJc w:val="left"/>
      <w:pPr>
        <w:tabs>
          <w:tab w:val="num" w:pos="5040"/>
        </w:tabs>
        <w:ind w:left="5040" w:hanging="360"/>
      </w:pPr>
      <w:rPr>
        <w:rFonts w:ascii="Arial" w:hAnsi="Arial" w:hint="default"/>
      </w:rPr>
    </w:lvl>
    <w:lvl w:ilvl="7" w:tplc="FD4E1D1C" w:tentative="1">
      <w:start w:val="1"/>
      <w:numFmt w:val="bullet"/>
      <w:lvlText w:val="•"/>
      <w:lvlJc w:val="left"/>
      <w:pPr>
        <w:tabs>
          <w:tab w:val="num" w:pos="5760"/>
        </w:tabs>
        <w:ind w:left="5760" w:hanging="360"/>
      </w:pPr>
      <w:rPr>
        <w:rFonts w:ascii="Arial" w:hAnsi="Arial" w:hint="default"/>
      </w:rPr>
    </w:lvl>
    <w:lvl w:ilvl="8" w:tplc="31B2F82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EF51CD"/>
    <w:multiLevelType w:val="hybridMultilevel"/>
    <w:tmpl w:val="4A46AB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996F2C"/>
    <w:multiLevelType w:val="multilevel"/>
    <w:tmpl w:val="8A2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51F5E"/>
    <w:multiLevelType w:val="multilevel"/>
    <w:tmpl w:val="269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10CC0"/>
    <w:multiLevelType w:val="multilevel"/>
    <w:tmpl w:val="2F96D718"/>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7FF5529"/>
    <w:multiLevelType w:val="hybridMultilevel"/>
    <w:tmpl w:val="FF2039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D85C4D"/>
    <w:multiLevelType w:val="multilevel"/>
    <w:tmpl w:val="34587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73C43"/>
    <w:multiLevelType w:val="hybridMultilevel"/>
    <w:tmpl w:val="DCAE7C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E24DA4"/>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5B068E3"/>
    <w:multiLevelType w:val="hybridMultilevel"/>
    <w:tmpl w:val="49F6D29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1FC1FEC"/>
    <w:multiLevelType w:val="hybridMultilevel"/>
    <w:tmpl w:val="375E8F22"/>
    <w:lvl w:ilvl="0" w:tplc="FFFFFFFF">
      <w:start w:val="1"/>
      <w:numFmt w:val="decimal"/>
      <w:lvlText w:val="%1."/>
      <w:lvlJc w:val="left"/>
      <w:pPr>
        <w:ind w:left="720" w:hanging="360"/>
      </w:p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2C6AF6"/>
    <w:multiLevelType w:val="hybridMultilevel"/>
    <w:tmpl w:val="B1B4F6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8974A1"/>
    <w:multiLevelType w:val="multilevel"/>
    <w:tmpl w:val="0A3E3D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1E215E4"/>
    <w:multiLevelType w:val="hybridMultilevel"/>
    <w:tmpl w:val="8B76D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4463BDB"/>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548021B"/>
    <w:multiLevelType w:val="hybridMultilevel"/>
    <w:tmpl w:val="3B882A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435E4C"/>
    <w:multiLevelType w:val="hybridMultilevel"/>
    <w:tmpl w:val="7182E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427A23"/>
    <w:multiLevelType w:val="hybridMultilevel"/>
    <w:tmpl w:val="8B76D5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99038B4"/>
    <w:multiLevelType w:val="hybridMultilevel"/>
    <w:tmpl w:val="695C5E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0F1C0B"/>
    <w:multiLevelType w:val="hybridMultilevel"/>
    <w:tmpl w:val="F22C3806"/>
    <w:lvl w:ilvl="0" w:tplc="00010409">
      <w:start w:val="1"/>
      <w:numFmt w:val="bullet"/>
      <w:lvlText w:val=""/>
      <w:lvlJc w:val="left"/>
      <w:pPr>
        <w:ind w:left="720" w:hanging="360"/>
      </w:pPr>
      <w:rPr>
        <w:rFonts w:ascii="Symbol" w:hAnsi="Symbol"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69E70E59"/>
    <w:multiLevelType w:val="multilevel"/>
    <w:tmpl w:val="CFA47F6C"/>
    <w:lvl w:ilvl="0">
      <w:start w:val="1"/>
      <w:numFmt w:val="decimal"/>
      <w:lvlText w:val="%1."/>
      <w:lvlJc w:val="left"/>
      <w:pPr>
        <w:tabs>
          <w:tab w:val="num" w:pos="1080"/>
        </w:tabs>
        <w:ind w:left="1080" w:hanging="360"/>
      </w:pPr>
      <w:rPr>
        <w:i w:val="0"/>
        <w:iCs w:val="0"/>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77E43C93"/>
    <w:multiLevelType w:val="multilevel"/>
    <w:tmpl w:val="3E52537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7C9772F6"/>
    <w:multiLevelType w:val="hybridMultilevel"/>
    <w:tmpl w:val="1A5CB61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CB1625D"/>
    <w:multiLevelType w:val="hybridMultilevel"/>
    <w:tmpl w:val="8B76D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F6E771B"/>
    <w:multiLevelType w:val="hybridMultilevel"/>
    <w:tmpl w:val="7C147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1126475">
    <w:abstractNumId w:val="20"/>
  </w:num>
  <w:num w:numId="2" w16cid:durableId="1924146496">
    <w:abstractNumId w:val="16"/>
  </w:num>
  <w:num w:numId="3" w16cid:durableId="1221136963">
    <w:abstractNumId w:val="8"/>
  </w:num>
  <w:num w:numId="4" w16cid:durableId="62872456">
    <w:abstractNumId w:val="6"/>
  </w:num>
  <w:num w:numId="5" w16cid:durableId="2124034198">
    <w:abstractNumId w:val="24"/>
  </w:num>
  <w:num w:numId="6" w16cid:durableId="130710163">
    <w:abstractNumId w:val="0"/>
  </w:num>
  <w:num w:numId="7" w16cid:durableId="498811427">
    <w:abstractNumId w:val="25"/>
  </w:num>
  <w:num w:numId="8" w16cid:durableId="1538155198">
    <w:abstractNumId w:val="14"/>
  </w:num>
  <w:num w:numId="9" w16cid:durableId="629941753">
    <w:abstractNumId w:val="2"/>
  </w:num>
  <w:num w:numId="10" w16cid:durableId="1886718345">
    <w:abstractNumId w:val="12"/>
  </w:num>
  <w:num w:numId="11" w16cid:durableId="80369940">
    <w:abstractNumId w:val="17"/>
  </w:num>
  <w:num w:numId="12" w16cid:durableId="1916623211">
    <w:abstractNumId w:val="18"/>
  </w:num>
  <w:num w:numId="13" w16cid:durableId="196088954">
    <w:abstractNumId w:val="1"/>
  </w:num>
  <w:num w:numId="14" w16cid:durableId="1002702033">
    <w:abstractNumId w:val="23"/>
  </w:num>
  <w:num w:numId="15" w16cid:durableId="1657420470">
    <w:abstractNumId w:val="7"/>
  </w:num>
  <w:num w:numId="16" w16cid:durableId="1737976700">
    <w:abstractNumId w:val="4"/>
  </w:num>
  <w:num w:numId="17" w16cid:durableId="1504735034">
    <w:abstractNumId w:val="22"/>
  </w:num>
  <w:num w:numId="18" w16cid:durableId="962808449">
    <w:abstractNumId w:val="13"/>
  </w:num>
  <w:num w:numId="19" w16cid:durableId="806705277">
    <w:abstractNumId w:val="21"/>
  </w:num>
  <w:num w:numId="20" w16cid:durableId="1848786309">
    <w:abstractNumId w:val="15"/>
  </w:num>
  <w:num w:numId="21" w16cid:durableId="223880902">
    <w:abstractNumId w:val="19"/>
  </w:num>
  <w:num w:numId="22" w16cid:durableId="1296523918">
    <w:abstractNumId w:val="5"/>
  </w:num>
  <w:num w:numId="23" w16cid:durableId="1139222071">
    <w:abstractNumId w:val="9"/>
  </w:num>
  <w:num w:numId="24" w16cid:durableId="422604214">
    <w:abstractNumId w:val="10"/>
  </w:num>
  <w:num w:numId="25" w16cid:durableId="1296181080">
    <w:abstractNumId w:val="11"/>
  </w:num>
  <w:num w:numId="26" w16cid:durableId="1941569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1" w:cryptProviderType="rsaAES" w:cryptAlgorithmClass="hash" w:cryptAlgorithmType="typeAny" w:cryptAlgorithmSid="14" w:cryptSpinCount="100000" w:hash="FE8eSD9n+4eB+0Wqe4wSho3klsLTynKZR/zrKutpVqMa8Xyg3J8MOKf/i1CokZ4dQgOeSK7gU6KXqMLcra2p/w==" w:salt="okn/rkImLWTiE2Re1fTL+Q=="/>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EA"/>
    <w:rsid w:val="00000176"/>
    <w:rsid w:val="00000237"/>
    <w:rsid w:val="00000FF1"/>
    <w:rsid w:val="00025D12"/>
    <w:rsid w:val="000643B5"/>
    <w:rsid w:val="00077377"/>
    <w:rsid w:val="000B6D2D"/>
    <w:rsid w:val="000D5B84"/>
    <w:rsid w:val="000E0ADB"/>
    <w:rsid w:val="00124272"/>
    <w:rsid w:val="00134F6B"/>
    <w:rsid w:val="001428F3"/>
    <w:rsid w:val="00145E5F"/>
    <w:rsid w:val="00164671"/>
    <w:rsid w:val="00171B21"/>
    <w:rsid w:val="00192FCB"/>
    <w:rsid w:val="001963FE"/>
    <w:rsid w:val="001A3C1F"/>
    <w:rsid w:val="001D4CE9"/>
    <w:rsid w:val="00223F37"/>
    <w:rsid w:val="00247BD6"/>
    <w:rsid w:val="002772D6"/>
    <w:rsid w:val="00277D03"/>
    <w:rsid w:val="0028120B"/>
    <w:rsid w:val="00296AC6"/>
    <w:rsid w:val="002B2603"/>
    <w:rsid w:val="002D0BF6"/>
    <w:rsid w:val="00300F8F"/>
    <w:rsid w:val="00317E3C"/>
    <w:rsid w:val="00325BA4"/>
    <w:rsid w:val="00364176"/>
    <w:rsid w:val="003874C3"/>
    <w:rsid w:val="003F432F"/>
    <w:rsid w:val="003F5859"/>
    <w:rsid w:val="004115D4"/>
    <w:rsid w:val="004143E6"/>
    <w:rsid w:val="00425E51"/>
    <w:rsid w:val="00430B6E"/>
    <w:rsid w:val="00461453"/>
    <w:rsid w:val="00463A8C"/>
    <w:rsid w:val="00475E1E"/>
    <w:rsid w:val="004811DA"/>
    <w:rsid w:val="0049501F"/>
    <w:rsid w:val="004A330D"/>
    <w:rsid w:val="004A421B"/>
    <w:rsid w:val="004A50D0"/>
    <w:rsid w:val="004B230B"/>
    <w:rsid w:val="004B6EBF"/>
    <w:rsid w:val="00506C12"/>
    <w:rsid w:val="005104D5"/>
    <w:rsid w:val="005873F9"/>
    <w:rsid w:val="005A61AD"/>
    <w:rsid w:val="005C3B54"/>
    <w:rsid w:val="005C5992"/>
    <w:rsid w:val="005C766C"/>
    <w:rsid w:val="005C7F7E"/>
    <w:rsid w:val="005E6528"/>
    <w:rsid w:val="005F194F"/>
    <w:rsid w:val="005F2370"/>
    <w:rsid w:val="005F7464"/>
    <w:rsid w:val="00605501"/>
    <w:rsid w:val="0062251C"/>
    <w:rsid w:val="00636992"/>
    <w:rsid w:val="0064423E"/>
    <w:rsid w:val="006D19C8"/>
    <w:rsid w:val="00701DC8"/>
    <w:rsid w:val="00711B64"/>
    <w:rsid w:val="0075206A"/>
    <w:rsid w:val="00762EBD"/>
    <w:rsid w:val="00780879"/>
    <w:rsid w:val="007905DB"/>
    <w:rsid w:val="007C298F"/>
    <w:rsid w:val="00801C3C"/>
    <w:rsid w:val="00807502"/>
    <w:rsid w:val="008155F7"/>
    <w:rsid w:val="008345B1"/>
    <w:rsid w:val="008F278E"/>
    <w:rsid w:val="00903CB5"/>
    <w:rsid w:val="0091435B"/>
    <w:rsid w:val="00914EF6"/>
    <w:rsid w:val="0091581D"/>
    <w:rsid w:val="00925795"/>
    <w:rsid w:val="00931B4D"/>
    <w:rsid w:val="00953B2A"/>
    <w:rsid w:val="00986A4D"/>
    <w:rsid w:val="009A14F6"/>
    <w:rsid w:val="009A21DD"/>
    <w:rsid w:val="009A2AFD"/>
    <w:rsid w:val="009A53DE"/>
    <w:rsid w:val="009B4D60"/>
    <w:rsid w:val="009B4F54"/>
    <w:rsid w:val="009F69EB"/>
    <w:rsid w:val="00A22F16"/>
    <w:rsid w:val="00A243C8"/>
    <w:rsid w:val="00A715EC"/>
    <w:rsid w:val="00A7686A"/>
    <w:rsid w:val="00AD2F90"/>
    <w:rsid w:val="00B22E1E"/>
    <w:rsid w:val="00B664A8"/>
    <w:rsid w:val="00B759A7"/>
    <w:rsid w:val="00BA37EA"/>
    <w:rsid w:val="00BA3954"/>
    <w:rsid w:val="00BF23B4"/>
    <w:rsid w:val="00BF7FBE"/>
    <w:rsid w:val="00C15A96"/>
    <w:rsid w:val="00C23FA4"/>
    <w:rsid w:val="00C26EA7"/>
    <w:rsid w:val="00C8761F"/>
    <w:rsid w:val="00CA39B6"/>
    <w:rsid w:val="00CB4167"/>
    <w:rsid w:val="00CC6ECC"/>
    <w:rsid w:val="00CD7C98"/>
    <w:rsid w:val="00D05594"/>
    <w:rsid w:val="00D11C9D"/>
    <w:rsid w:val="00D37DA2"/>
    <w:rsid w:val="00D478A3"/>
    <w:rsid w:val="00D72C0A"/>
    <w:rsid w:val="00D805E4"/>
    <w:rsid w:val="00DA52AD"/>
    <w:rsid w:val="00DD7C8C"/>
    <w:rsid w:val="00DE519F"/>
    <w:rsid w:val="00E0278D"/>
    <w:rsid w:val="00E32AF2"/>
    <w:rsid w:val="00E3446B"/>
    <w:rsid w:val="00E413FE"/>
    <w:rsid w:val="00E51336"/>
    <w:rsid w:val="00E61627"/>
    <w:rsid w:val="00E62394"/>
    <w:rsid w:val="00E872C7"/>
    <w:rsid w:val="00EC1EA9"/>
    <w:rsid w:val="00F13F06"/>
    <w:rsid w:val="00F340AF"/>
    <w:rsid w:val="00F51ADE"/>
    <w:rsid w:val="00F66119"/>
    <w:rsid w:val="00F81615"/>
    <w:rsid w:val="00FB38AF"/>
    <w:rsid w:val="00FC2FCC"/>
    <w:rsid w:val="00FD5C94"/>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3C2C466B"/>
  <w15:docId w15:val="{E2701D42-0A20-4240-8B79-DE7D94FF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330D"/>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DB5A2C"/>
    <w:pPr>
      <w:ind w:left="720"/>
      <w:contextualSpacing/>
    </w:pPr>
  </w:style>
  <w:style w:type="paragraph" w:styleId="Header">
    <w:name w:val="header"/>
    <w:basedOn w:val="Normal"/>
    <w:link w:val="HeaderChar"/>
    <w:rsid w:val="008D6F78"/>
    <w:pPr>
      <w:tabs>
        <w:tab w:val="center" w:pos="4320"/>
        <w:tab w:val="right" w:pos="8640"/>
      </w:tabs>
    </w:pPr>
  </w:style>
  <w:style w:type="character" w:customStyle="1" w:styleId="HeaderChar">
    <w:name w:val="Header Char"/>
    <w:basedOn w:val="DefaultParagraphFont"/>
    <w:link w:val="Header"/>
    <w:rsid w:val="008D6F78"/>
    <w:rPr>
      <w:sz w:val="24"/>
      <w:szCs w:val="24"/>
    </w:rPr>
  </w:style>
  <w:style w:type="paragraph" w:styleId="Footer">
    <w:name w:val="footer"/>
    <w:basedOn w:val="Normal"/>
    <w:link w:val="FooterChar"/>
    <w:uiPriority w:val="99"/>
    <w:rsid w:val="008D6F78"/>
    <w:pPr>
      <w:tabs>
        <w:tab w:val="center" w:pos="4320"/>
        <w:tab w:val="right" w:pos="8640"/>
      </w:tabs>
    </w:pPr>
  </w:style>
  <w:style w:type="character" w:customStyle="1" w:styleId="FooterChar">
    <w:name w:val="Footer Char"/>
    <w:basedOn w:val="DefaultParagraphFont"/>
    <w:link w:val="Footer"/>
    <w:uiPriority w:val="99"/>
    <w:rsid w:val="008D6F78"/>
    <w:rPr>
      <w:sz w:val="24"/>
      <w:szCs w:val="24"/>
    </w:rPr>
  </w:style>
  <w:style w:type="character" w:styleId="PageNumber">
    <w:name w:val="page number"/>
    <w:basedOn w:val="DefaultParagraphFont"/>
    <w:rsid w:val="008D6F78"/>
  </w:style>
  <w:style w:type="paragraph" w:styleId="BodyText">
    <w:name w:val="Body Text"/>
    <w:basedOn w:val="Normal"/>
    <w:link w:val="BodyTextChar"/>
    <w:rsid w:val="00780879"/>
    <w:pPr>
      <w:spacing w:after="0"/>
    </w:pPr>
    <w:rPr>
      <w:rFonts w:ascii="Times New Roman" w:eastAsia="Times New Roman" w:hAnsi="Times New Roman"/>
      <w:b/>
      <w:bCs/>
      <w:sz w:val="32"/>
    </w:rPr>
  </w:style>
  <w:style w:type="character" w:customStyle="1" w:styleId="BodyTextChar">
    <w:name w:val="Body Text Char"/>
    <w:basedOn w:val="DefaultParagraphFont"/>
    <w:link w:val="BodyText"/>
    <w:rsid w:val="00780879"/>
    <w:rPr>
      <w:rFonts w:ascii="Times New Roman" w:eastAsia="Times New Roman" w:hAnsi="Times New Roman"/>
      <w:b/>
      <w:bCs/>
      <w:sz w:val="32"/>
      <w:szCs w:val="24"/>
    </w:rPr>
  </w:style>
  <w:style w:type="paragraph" w:styleId="ListParagraph">
    <w:name w:val="List Paragraph"/>
    <w:basedOn w:val="Normal"/>
    <w:qFormat/>
    <w:rsid w:val="00D478A3"/>
    <w:pPr>
      <w:ind w:left="720"/>
      <w:contextualSpacing/>
    </w:pPr>
  </w:style>
  <w:style w:type="character" w:styleId="PlaceholderText">
    <w:name w:val="Placeholder Text"/>
    <w:basedOn w:val="DefaultParagraphFont"/>
    <w:semiHidden/>
    <w:rsid w:val="00DA52AD"/>
    <w:rPr>
      <w:color w:val="666666"/>
    </w:rPr>
  </w:style>
  <w:style w:type="character" w:customStyle="1" w:styleId="Style1">
    <w:name w:val="Style1"/>
    <w:basedOn w:val="DefaultParagraphFont"/>
    <w:uiPriority w:val="1"/>
    <w:rsid w:val="001428F3"/>
    <w:rPr>
      <w:rFonts w:ascii="Courier New" w:hAnsi="Courier New"/>
      <w:sz w:val="20"/>
    </w:rPr>
  </w:style>
  <w:style w:type="character" w:customStyle="1" w:styleId="Style2">
    <w:name w:val="Style2"/>
    <w:basedOn w:val="DefaultParagraphFont"/>
    <w:uiPriority w:val="1"/>
    <w:rsid w:val="001428F3"/>
    <w:rPr>
      <w:rFonts w:ascii="Courier New" w:hAnsi="Courier New"/>
      <w:sz w:val="20"/>
    </w:rPr>
  </w:style>
  <w:style w:type="character" w:customStyle="1" w:styleId="Style3">
    <w:name w:val="Style3"/>
    <w:basedOn w:val="DefaultParagraphFont"/>
    <w:uiPriority w:val="1"/>
    <w:rsid w:val="00701DC8"/>
    <w:rPr>
      <w:rFonts w:ascii="Garamond" w:hAnsi="Garamond"/>
      <w:i/>
      <w:color w:val="0070C0"/>
      <w:sz w:val="24"/>
    </w:rPr>
  </w:style>
  <w:style w:type="character" w:customStyle="1" w:styleId="codeanswers">
    <w:name w:val="code answers"/>
    <w:basedOn w:val="DefaultParagraphFont"/>
    <w:uiPriority w:val="1"/>
    <w:qFormat/>
    <w:rsid w:val="001A3C1F"/>
    <w:rPr>
      <w:rFonts w:ascii="Courier New" w:hAnsi="Courier New"/>
      <w:color w:val="0070C0"/>
      <w:sz w:val="20"/>
    </w:rPr>
  </w:style>
  <w:style w:type="character" w:customStyle="1" w:styleId="answers">
    <w:name w:val="answers"/>
    <w:basedOn w:val="DefaultParagraphFont"/>
    <w:uiPriority w:val="1"/>
    <w:rsid w:val="003F432F"/>
    <w:rPr>
      <w:rFonts w:ascii="Garamond" w:hAnsi="Garamond"/>
      <w:color w:val="4F81BD"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665">
      <w:bodyDiv w:val="1"/>
      <w:marLeft w:val="0"/>
      <w:marRight w:val="0"/>
      <w:marTop w:val="0"/>
      <w:marBottom w:val="0"/>
      <w:divBdr>
        <w:top w:val="none" w:sz="0" w:space="0" w:color="auto"/>
        <w:left w:val="none" w:sz="0" w:space="0" w:color="auto"/>
        <w:bottom w:val="none" w:sz="0" w:space="0" w:color="auto"/>
        <w:right w:val="none" w:sz="0" w:space="0" w:color="auto"/>
      </w:divBdr>
    </w:div>
    <w:div w:id="49111297">
      <w:bodyDiv w:val="1"/>
      <w:marLeft w:val="0"/>
      <w:marRight w:val="0"/>
      <w:marTop w:val="0"/>
      <w:marBottom w:val="0"/>
      <w:divBdr>
        <w:top w:val="none" w:sz="0" w:space="0" w:color="auto"/>
        <w:left w:val="none" w:sz="0" w:space="0" w:color="auto"/>
        <w:bottom w:val="none" w:sz="0" w:space="0" w:color="auto"/>
        <w:right w:val="none" w:sz="0" w:space="0" w:color="auto"/>
      </w:divBdr>
    </w:div>
    <w:div w:id="87435179">
      <w:bodyDiv w:val="1"/>
      <w:marLeft w:val="0"/>
      <w:marRight w:val="0"/>
      <w:marTop w:val="0"/>
      <w:marBottom w:val="0"/>
      <w:divBdr>
        <w:top w:val="none" w:sz="0" w:space="0" w:color="auto"/>
        <w:left w:val="none" w:sz="0" w:space="0" w:color="auto"/>
        <w:bottom w:val="none" w:sz="0" w:space="0" w:color="auto"/>
        <w:right w:val="none" w:sz="0" w:space="0" w:color="auto"/>
      </w:divBdr>
    </w:div>
    <w:div w:id="119879498">
      <w:bodyDiv w:val="1"/>
      <w:marLeft w:val="0"/>
      <w:marRight w:val="0"/>
      <w:marTop w:val="0"/>
      <w:marBottom w:val="0"/>
      <w:divBdr>
        <w:top w:val="none" w:sz="0" w:space="0" w:color="auto"/>
        <w:left w:val="none" w:sz="0" w:space="0" w:color="auto"/>
        <w:bottom w:val="none" w:sz="0" w:space="0" w:color="auto"/>
        <w:right w:val="none" w:sz="0" w:space="0" w:color="auto"/>
      </w:divBdr>
    </w:div>
    <w:div w:id="213851864">
      <w:bodyDiv w:val="1"/>
      <w:marLeft w:val="0"/>
      <w:marRight w:val="0"/>
      <w:marTop w:val="0"/>
      <w:marBottom w:val="0"/>
      <w:divBdr>
        <w:top w:val="none" w:sz="0" w:space="0" w:color="auto"/>
        <w:left w:val="none" w:sz="0" w:space="0" w:color="auto"/>
        <w:bottom w:val="none" w:sz="0" w:space="0" w:color="auto"/>
        <w:right w:val="none" w:sz="0" w:space="0" w:color="auto"/>
      </w:divBdr>
      <w:divsChild>
        <w:div w:id="1510178184">
          <w:marLeft w:val="547"/>
          <w:marRight w:val="0"/>
          <w:marTop w:val="130"/>
          <w:marBottom w:val="0"/>
          <w:divBdr>
            <w:top w:val="none" w:sz="0" w:space="0" w:color="auto"/>
            <w:left w:val="none" w:sz="0" w:space="0" w:color="auto"/>
            <w:bottom w:val="none" w:sz="0" w:space="0" w:color="auto"/>
            <w:right w:val="none" w:sz="0" w:space="0" w:color="auto"/>
          </w:divBdr>
        </w:div>
        <w:div w:id="252248872">
          <w:marLeft w:val="547"/>
          <w:marRight w:val="0"/>
          <w:marTop w:val="130"/>
          <w:marBottom w:val="0"/>
          <w:divBdr>
            <w:top w:val="none" w:sz="0" w:space="0" w:color="auto"/>
            <w:left w:val="none" w:sz="0" w:space="0" w:color="auto"/>
            <w:bottom w:val="none" w:sz="0" w:space="0" w:color="auto"/>
            <w:right w:val="none" w:sz="0" w:space="0" w:color="auto"/>
          </w:divBdr>
        </w:div>
        <w:div w:id="1722710477">
          <w:marLeft w:val="1166"/>
          <w:marRight w:val="0"/>
          <w:marTop w:val="115"/>
          <w:marBottom w:val="0"/>
          <w:divBdr>
            <w:top w:val="none" w:sz="0" w:space="0" w:color="auto"/>
            <w:left w:val="none" w:sz="0" w:space="0" w:color="auto"/>
            <w:bottom w:val="none" w:sz="0" w:space="0" w:color="auto"/>
            <w:right w:val="none" w:sz="0" w:space="0" w:color="auto"/>
          </w:divBdr>
        </w:div>
        <w:div w:id="1636369260">
          <w:marLeft w:val="1166"/>
          <w:marRight w:val="0"/>
          <w:marTop w:val="115"/>
          <w:marBottom w:val="0"/>
          <w:divBdr>
            <w:top w:val="none" w:sz="0" w:space="0" w:color="auto"/>
            <w:left w:val="none" w:sz="0" w:space="0" w:color="auto"/>
            <w:bottom w:val="none" w:sz="0" w:space="0" w:color="auto"/>
            <w:right w:val="none" w:sz="0" w:space="0" w:color="auto"/>
          </w:divBdr>
        </w:div>
        <w:div w:id="1826775233">
          <w:marLeft w:val="547"/>
          <w:marRight w:val="0"/>
          <w:marTop w:val="130"/>
          <w:marBottom w:val="0"/>
          <w:divBdr>
            <w:top w:val="none" w:sz="0" w:space="0" w:color="auto"/>
            <w:left w:val="none" w:sz="0" w:space="0" w:color="auto"/>
            <w:bottom w:val="none" w:sz="0" w:space="0" w:color="auto"/>
            <w:right w:val="none" w:sz="0" w:space="0" w:color="auto"/>
          </w:divBdr>
        </w:div>
        <w:div w:id="471870321">
          <w:marLeft w:val="547"/>
          <w:marRight w:val="0"/>
          <w:marTop w:val="130"/>
          <w:marBottom w:val="0"/>
          <w:divBdr>
            <w:top w:val="none" w:sz="0" w:space="0" w:color="auto"/>
            <w:left w:val="none" w:sz="0" w:space="0" w:color="auto"/>
            <w:bottom w:val="none" w:sz="0" w:space="0" w:color="auto"/>
            <w:right w:val="none" w:sz="0" w:space="0" w:color="auto"/>
          </w:divBdr>
        </w:div>
        <w:div w:id="1509640791">
          <w:marLeft w:val="547"/>
          <w:marRight w:val="0"/>
          <w:marTop w:val="130"/>
          <w:marBottom w:val="0"/>
          <w:divBdr>
            <w:top w:val="none" w:sz="0" w:space="0" w:color="auto"/>
            <w:left w:val="none" w:sz="0" w:space="0" w:color="auto"/>
            <w:bottom w:val="none" w:sz="0" w:space="0" w:color="auto"/>
            <w:right w:val="none" w:sz="0" w:space="0" w:color="auto"/>
          </w:divBdr>
        </w:div>
      </w:divsChild>
    </w:div>
    <w:div w:id="1048838795">
      <w:bodyDiv w:val="1"/>
      <w:marLeft w:val="0"/>
      <w:marRight w:val="0"/>
      <w:marTop w:val="0"/>
      <w:marBottom w:val="0"/>
      <w:divBdr>
        <w:top w:val="none" w:sz="0" w:space="0" w:color="auto"/>
        <w:left w:val="none" w:sz="0" w:space="0" w:color="auto"/>
        <w:bottom w:val="none" w:sz="0" w:space="0" w:color="auto"/>
        <w:right w:val="none" w:sz="0" w:space="0" w:color="auto"/>
      </w:divBdr>
    </w:div>
    <w:div w:id="1127237709">
      <w:bodyDiv w:val="1"/>
      <w:marLeft w:val="0"/>
      <w:marRight w:val="0"/>
      <w:marTop w:val="0"/>
      <w:marBottom w:val="0"/>
      <w:divBdr>
        <w:top w:val="none" w:sz="0" w:space="0" w:color="auto"/>
        <w:left w:val="none" w:sz="0" w:space="0" w:color="auto"/>
        <w:bottom w:val="none" w:sz="0" w:space="0" w:color="auto"/>
        <w:right w:val="none" w:sz="0" w:space="0" w:color="auto"/>
      </w:divBdr>
    </w:div>
    <w:div w:id="1311904656">
      <w:bodyDiv w:val="1"/>
      <w:marLeft w:val="0"/>
      <w:marRight w:val="0"/>
      <w:marTop w:val="0"/>
      <w:marBottom w:val="0"/>
      <w:divBdr>
        <w:top w:val="none" w:sz="0" w:space="0" w:color="auto"/>
        <w:left w:val="none" w:sz="0" w:space="0" w:color="auto"/>
        <w:bottom w:val="none" w:sz="0" w:space="0" w:color="auto"/>
        <w:right w:val="none" w:sz="0" w:space="0" w:color="auto"/>
      </w:divBdr>
    </w:div>
    <w:div w:id="1330475613">
      <w:bodyDiv w:val="1"/>
      <w:marLeft w:val="0"/>
      <w:marRight w:val="0"/>
      <w:marTop w:val="0"/>
      <w:marBottom w:val="0"/>
      <w:divBdr>
        <w:top w:val="none" w:sz="0" w:space="0" w:color="auto"/>
        <w:left w:val="none" w:sz="0" w:space="0" w:color="auto"/>
        <w:bottom w:val="none" w:sz="0" w:space="0" w:color="auto"/>
        <w:right w:val="none" w:sz="0" w:space="0" w:color="auto"/>
      </w:divBdr>
    </w:div>
    <w:div w:id="1424909853">
      <w:bodyDiv w:val="1"/>
      <w:marLeft w:val="0"/>
      <w:marRight w:val="0"/>
      <w:marTop w:val="0"/>
      <w:marBottom w:val="0"/>
      <w:divBdr>
        <w:top w:val="none" w:sz="0" w:space="0" w:color="auto"/>
        <w:left w:val="none" w:sz="0" w:space="0" w:color="auto"/>
        <w:bottom w:val="none" w:sz="0" w:space="0" w:color="auto"/>
        <w:right w:val="none" w:sz="0" w:space="0" w:color="auto"/>
      </w:divBdr>
    </w:div>
    <w:div w:id="1457333414">
      <w:bodyDiv w:val="1"/>
      <w:marLeft w:val="0"/>
      <w:marRight w:val="0"/>
      <w:marTop w:val="0"/>
      <w:marBottom w:val="0"/>
      <w:divBdr>
        <w:top w:val="none" w:sz="0" w:space="0" w:color="auto"/>
        <w:left w:val="none" w:sz="0" w:space="0" w:color="auto"/>
        <w:bottom w:val="none" w:sz="0" w:space="0" w:color="auto"/>
        <w:right w:val="none" w:sz="0" w:space="0" w:color="auto"/>
      </w:divBdr>
    </w:div>
    <w:div w:id="1739283644">
      <w:bodyDiv w:val="1"/>
      <w:marLeft w:val="0"/>
      <w:marRight w:val="0"/>
      <w:marTop w:val="0"/>
      <w:marBottom w:val="0"/>
      <w:divBdr>
        <w:top w:val="none" w:sz="0" w:space="0" w:color="auto"/>
        <w:left w:val="none" w:sz="0" w:space="0" w:color="auto"/>
        <w:bottom w:val="none" w:sz="0" w:space="0" w:color="auto"/>
        <w:right w:val="none" w:sz="0" w:space="0" w:color="auto"/>
      </w:divBdr>
    </w:div>
    <w:div w:id="1761637326">
      <w:bodyDiv w:val="1"/>
      <w:marLeft w:val="0"/>
      <w:marRight w:val="0"/>
      <w:marTop w:val="0"/>
      <w:marBottom w:val="0"/>
      <w:divBdr>
        <w:top w:val="none" w:sz="0" w:space="0" w:color="auto"/>
        <w:left w:val="none" w:sz="0" w:space="0" w:color="auto"/>
        <w:bottom w:val="none" w:sz="0" w:space="0" w:color="auto"/>
        <w:right w:val="none" w:sz="0" w:space="0" w:color="auto"/>
      </w:divBdr>
    </w:div>
    <w:div w:id="1856385521">
      <w:bodyDiv w:val="1"/>
      <w:marLeft w:val="0"/>
      <w:marRight w:val="0"/>
      <w:marTop w:val="0"/>
      <w:marBottom w:val="0"/>
      <w:divBdr>
        <w:top w:val="none" w:sz="0" w:space="0" w:color="auto"/>
        <w:left w:val="none" w:sz="0" w:space="0" w:color="auto"/>
        <w:bottom w:val="none" w:sz="0" w:space="0" w:color="auto"/>
        <w:right w:val="none" w:sz="0" w:space="0" w:color="auto"/>
      </w:divBdr>
    </w:div>
    <w:div w:id="2132816461">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teya\Documents\MIT8106%20-%202014\Assignments\Assignments%20Documentation%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0B35EF579F421DB5221601FDC49E1B"/>
        <w:category>
          <w:name w:val="General"/>
          <w:gallery w:val="placeholder"/>
        </w:category>
        <w:types>
          <w:type w:val="bbPlcHdr"/>
        </w:types>
        <w:behaviors>
          <w:behavior w:val="content"/>
        </w:behaviors>
        <w:guid w:val="{77D25C78-AD92-43A7-940A-EAB6814F3CFF}"/>
      </w:docPartPr>
      <w:docPartBody>
        <w:p w:rsidR="00CD0247" w:rsidRPr="001A3C1F" w:rsidRDefault="00CD0247" w:rsidP="00A22F16">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w:t>
          </w:r>
        </w:p>
        <w:p w:rsidR="00CD0247" w:rsidRPr="001A3C1F" w:rsidRDefault="00CD0247" w:rsidP="00A22F16">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 Copy paste your code here using this font.</w:t>
          </w:r>
        </w:p>
        <w:p w:rsidR="00DB0A0F" w:rsidRDefault="00CD0247" w:rsidP="00CD0247">
          <w:pPr>
            <w:pStyle w:val="380B35EF579F421DB5221601FDC49E1B"/>
          </w:pPr>
          <w:r w:rsidRPr="001A3C1F">
            <w:rPr>
              <w:rFonts w:ascii="Courier New" w:hAnsi="Courier New" w:cs="Courier New"/>
              <w:color w:val="2C7FCE" w:themeColor="text2" w:themeTint="99"/>
              <w:sz w:val="20"/>
              <w:szCs w:val="20"/>
            </w:rPr>
            <w:t>*/</w:t>
          </w:r>
        </w:p>
      </w:docPartBody>
    </w:docPart>
    <w:docPart>
      <w:docPartPr>
        <w:name w:val="F3E6C82A14BE4527B52CD81BB00EAB40"/>
        <w:category>
          <w:name w:val="General"/>
          <w:gallery w:val="placeholder"/>
        </w:category>
        <w:types>
          <w:type w:val="bbPlcHdr"/>
        </w:types>
        <w:behaviors>
          <w:behavior w:val="content"/>
        </w:behaviors>
        <w:guid w:val="{55BA16BB-A7DF-438B-BB5F-36661ECD2C12}"/>
      </w:docPartPr>
      <w:docPartBody>
        <w:p w:rsidR="00DB0A0F" w:rsidRDefault="00CD0247" w:rsidP="00CD0247">
          <w:pPr>
            <w:pStyle w:val="F3E6C82A14BE4527B52CD81BB00EAB40"/>
          </w:pPr>
          <w:r w:rsidRPr="00F66119">
            <w:rPr>
              <w:rFonts w:ascii="Garamond" w:hAnsi="Garamond"/>
              <w:i/>
              <w:iCs/>
              <w:sz w:val="28"/>
              <w:szCs w:val="28"/>
            </w:rPr>
            <w:t>000000 – Surname, First-name Second-name</w:t>
          </w:r>
          <w:r w:rsidRPr="002C6BF5">
            <w:rPr>
              <w:rStyle w:val="PlaceholderText"/>
            </w:rPr>
            <w:t>.</w:t>
          </w:r>
        </w:p>
      </w:docPartBody>
    </w:docPart>
    <w:docPart>
      <w:docPartPr>
        <w:name w:val="3A11973D37FA42BB9B8B585E27A7059A"/>
        <w:category>
          <w:name w:val="General"/>
          <w:gallery w:val="placeholder"/>
        </w:category>
        <w:types>
          <w:type w:val="bbPlcHdr"/>
        </w:types>
        <w:behaviors>
          <w:behavior w:val="content"/>
        </w:behaviors>
        <w:guid w:val="{F4A1C2C9-50FF-4AE8-8937-C8C6AE519C02}"/>
      </w:docPartPr>
      <w:docPartBody>
        <w:p w:rsidR="00CD0247" w:rsidRDefault="00CD0247" w:rsidP="00CD0247">
          <w:pPr>
            <w:pStyle w:val="3A11973D37FA42BB9B8B585E27A7059A1"/>
          </w:pPr>
          <w:r w:rsidRPr="003F432F">
            <w:rPr>
              <w:rStyle w:val="PlaceholderText"/>
              <w:rFonts w:ascii="Garamond" w:hAnsi="Garamond"/>
              <w:color w:val="156082" w:themeColor="accent1"/>
            </w:rPr>
            <w:t>Click or tap here to enter text.</w:t>
          </w:r>
        </w:p>
      </w:docPartBody>
    </w:docPart>
    <w:docPart>
      <w:docPartPr>
        <w:name w:val="D6EBE012A0AA4BDFABAF96BB41A04A56"/>
        <w:category>
          <w:name w:val="General"/>
          <w:gallery w:val="placeholder"/>
        </w:category>
        <w:types>
          <w:type w:val="bbPlcHdr"/>
        </w:types>
        <w:behaviors>
          <w:behavior w:val="content"/>
        </w:behaviors>
        <w:guid w:val="{592A88B2-3B6D-40AB-88EE-CB4F9FFC86DA}"/>
      </w:docPartPr>
      <w:docPartBody>
        <w:p w:rsidR="00CD0247" w:rsidRPr="001A3C1F" w:rsidRDefault="00CD0247" w:rsidP="004A330D">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w:t>
          </w:r>
        </w:p>
        <w:p w:rsidR="00CD0247" w:rsidRPr="001A3C1F" w:rsidRDefault="00CD0247" w:rsidP="004A330D">
          <w:pPr>
            <w:spacing w:after="0"/>
            <w:ind w:left="720"/>
            <w:jc w:val="both"/>
            <w:rPr>
              <w:rFonts w:ascii="Courier New" w:hAnsi="Courier New" w:cs="Courier New"/>
              <w:color w:val="2C7FCE" w:themeColor="text2" w:themeTint="99"/>
              <w:sz w:val="20"/>
              <w:szCs w:val="20"/>
            </w:rPr>
          </w:pPr>
          <w:r w:rsidRPr="001A3C1F">
            <w:rPr>
              <w:rFonts w:ascii="Courier New" w:hAnsi="Courier New" w:cs="Courier New"/>
              <w:color w:val="2C7FCE" w:themeColor="text2" w:themeTint="99"/>
              <w:sz w:val="20"/>
              <w:szCs w:val="20"/>
            </w:rPr>
            <w:t>* Copy paste your code here using this font.</w:t>
          </w:r>
        </w:p>
        <w:p w:rsidR="00CD0247" w:rsidRDefault="00CD0247" w:rsidP="00CD0247">
          <w:pPr>
            <w:pStyle w:val="D6EBE012A0AA4BDFABAF96BB41A04A561"/>
          </w:pPr>
          <w:r w:rsidRPr="001A3C1F">
            <w:rPr>
              <w:rFonts w:ascii="Courier New" w:hAnsi="Courier New" w:cs="Courier New"/>
              <w:color w:val="2C7FCE" w:themeColor="text2" w:themeTint="99"/>
              <w:sz w:val="20"/>
              <w:szCs w:val="20"/>
            </w:rPr>
            <w:t>*/</w:t>
          </w:r>
        </w:p>
      </w:docPartBody>
    </w:docPart>
    <w:docPart>
      <w:docPartPr>
        <w:name w:val="BA9DA8157856418FBC04841E2CA2FB39"/>
        <w:category>
          <w:name w:val="General"/>
          <w:gallery w:val="placeholder"/>
        </w:category>
        <w:types>
          <w:type w:val="bbPlcHdr"/>
        </w:types>
        <w:behaviors>
          <w:behavior w:val="content"/>
        </w:behaviors>
        <w:guid w:val="{69D4A00C-0AF3-41CB-8E0C-01D96F2CA315}"/>
      </w:docPartPr>
      <w:docPartBody>
        <w:p w:rsidR="00934F01" w:rsidRDefault="00CD0247" w:rsidP="00CD0247">
          <w:pPr>
            <w:pStyle w:val="BA9DA8157856418FBC04841E2CA2FB39"/>
          </w:pPr>
          <w:r w:rsidRPr="003F432F">
            <w:rPr>
              <w:rStyle w:val="PlaceholderText"/>
              <w:rFonts w:ascii="Garamond" w:hAnsi="Garamond"/>
              <w:color w:val="156082" w:themeColor="accent1"/>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81"/>
    <w:rsid w:val="000B2486"/>
    <w:rsid w:val="00102F6B"/>
    <w:rsid w:val="001963FE"/>
    <w:rsid w:val="001B28DC"/>
    <w:rsid w:val="001D2F97"/>
    <w:rsid w:val="001E0AA8"/>
    <w:rsid w:val="00207381"/>
    <w:rsid w:val="002B2603"/>
    <w:rsid w:val="00607740"/>
    <w:rsid w:val="006D19C8"/>
    <w:rsid w:val="00773D28"/>
    <w:rsid w:val="008204EE"/>
    <w:rsid w:val="00934F01"/>
    <w:rsid w:val="009F0E83"/>
    <w:rsid w:val="00A7686A"/>
    <w:rsid w:val="00CD0247"/>
    <w:rsid w:val="00CD7C98"/>
    <w:rsid w:val="00DB0A0F"/>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CD0247"/>
    <w:rPr>
      <w:color w:val="666666"/>
    </w:rPr>
  </w:style>
  <w:style w:type="paragraph" w:styleId="Header">
    <w:name w:val="header"/>
    <w:basedOn w:val="Normal"/>
    <w:link w:val="HeaderChar"/>
    <w:rsid w:val="00207381"/>
    <w:pPr>
      <w:tabs>
        <w:tab w:val="center" w:pos="4320"/>
        <w:tab w:val="right" w:pos="8640"/>
      </w:tabs>
      <w:spacing w:after="200" w:line="240" w:lineRule="auto"/>
    </w:pPr>
    <w:rPr>
      <w:rFonts w:ascii="Cambria" w:eastAsia="Cambria" w:hAnsi="Cambria" w:cs="Times New Roman"/>
      <w:kern w:val="0"/>
      <w:lang w:val="en-US" w:eastAsia="en-US"/>
      <w14:ligatures w14:val="none"/>
    </w:rPr>
  </w:style>
  <w:style w:type="character" w:customStyle="1" w:styleId="HeaderChar">
    <w:name w:val="Header Char"/>
    <w:basedOn w:val="DefaultParagraphFont"/>
    <w:link w:val="Header"/>
    <w:rsid w:val="00207381"/>
    <w:rPr>
      <w:rFonts w:ascii="Cambria" w:eastAsia="Cambria" w:hAnsi="Cambria" w:cs="Times New Roman"/>
      <w:kern w:val="0"/>
      <w:lang w:val="en-US" w:eastAsia="en-US"/>
      <w14:ligatures w14:val="none"/>
    </w:rPr>
  </w:style>
  <w:style w:type="paragraph" w:styleId="Footer">
    <w:name w:val="footer"/>
    <w:basedOn w:val="Normal"/>
    <w:link w:val="FooterChar"/>
    <w:uiPriority w:val="99"/>
    <w:rsid w:val="00207381"/>
    <w:pPr>
      <w:tabs>
        <w:tab w:val="center" w:pos="4320"/>
        <w:tab w:val="right" w:pos="8640"/>
      </w:tabs>
      <w:spacing w:after="200" w:line="240" w:lineRule="auto"/>
    </w:pPr>
    <w:rPr>
      <w:rFonts w:ascii="Cambria" w:eastAsia="Cambria" w:hAnsi="Cambria" w:cs="Times New Roman"/>
      <w:kern w:val="0"/>
      <w:lang w:val="en-US" w:eastAsia="en-US"/>
      <w14:ligatures w14:val="none"/>
    </w:rPr>
  </w:style>
  <w:style w:type="character" w:customStyle="1" w:styleId="FooterChar">
    <w:name w:val="Footer Char"/>
    <w:basedOn w:val="DefaultParagraphFont"/>
    <w:link w:val="Footer"/>
    <w:uiPriority w:val="99"/>
    <w:rsid w:val="00207381"/>
    <w:rPr>
      <w:rFonts w:ascii="Cambria" w:eastAsia="Cambria" w:hAnsi="Cambria" w:cs="Times New Roman"/>
      <w:kern w:val="0"/>
      <w:lang w:val="en-US" w:eastAsia="en-US"/>
      <w14:ligatures w14:val="none"/>
    </w:rPr>
  </w:style>
  <w:style w:type="paragraph" w:styleId="ListParagraph">
    <w:name w:val="List Paragraph"/>
    <w:basedOn w:val="Normal"/>
    <w:qFormat/>
    <w:rsid w:val="00DB0A0F"/>
    <w:pPr>
      <w:spacing w:after="200" w:line="240" w:lineRule="auto"/>
      <w:ind w:left="720"/>
      <w:contextualSpacing/>
    </w:pPr>
    <w:rPr>
      <w:rFonts w:ascii="Cambria" w:eastAsia="Cambria" w:hAnsi="Cambria" w:cs="Times New Roman"/>
      <w:kern w:val="0"/>
      <w:lang w:val="en-US" w:eastAsia="en-US"/>
      <w14:ligatures w14:val="none"/>
    </w:rPr>
  </w:style>
  <w:style w:type="paragraph" w:customStyle="1" w:styleId="F3E6C82A14BE4527B52CD81BB00EAB40">
    <w:name w:val="F3E6C82A14BE4527B52CD81BB00EAB40"/>
    <w:rsid w:val="00CD0247"/>
    <w:pPr>
      <w:spacing w:after="200" w:line="240" w:lineRule="auto"/>
      <w:ind w:left="720"/>
      <w:contextualSpacing/>
    </w:pPr>
    <w:rPr>
      <w:rFonts w:ascii="Cambria" w:eastAsia="Cambria" w:hAnsi="Cambria" w:cs="Times New Roman"/>
      <w:kern w:val="0"/>
      <w:lang w:val="en-US" w:eastAsia="en-US"/>
      <w14:ligatures w14:val="none"/>
    </w:rPr>
  </w:style>
  <w:style w:type="paragraph" w:customStyle="1" w:styleId="BA9DA8157856418FBC04841E2CA2FB39">
    <w:name w:val="BA9DA8157856418FBC04841E2CA2FB39"/>
    <w:rsid w:val="00CD0247"/>
    <w:pPr>
      <w:spacing w:after="200" w:line="240" w:lineRule="auto"/>
      <w:ind w:left="720"/>
      <w:contextualSpacing/>
    </w:pPr>
    <w:rPr>
      <w:rFonts w:ascii="Cambria" w:eastAsia="Cambria" w:hAnsi="Cambria" w:cs="Times New Roman"/>
      <w:kern w:val="0"/>
      <w:lang w:val="en-US" w:eastAsia="en-US"/>
      <w14:ligatures w14:val="none"/>
    </w:rPr>
  </w:style>
  <w:style w:type="paragraph" w:customStyle="1" w:styleId="3A11973D37FA42BB9B8B585E27A7059A1">
    <w:name w:val="3A11973D37FA42BB9B8B585E27A7059A1"/>
    <w:rsid w:val="00CD0247"/>
    <w:pPr>
      <w:spacing w:after="200" w:line="240" w:lineRule="auto"/>
      <w:ind w:left="720"/>
      <w:contextualSpacing/>
    </w:pPr>
    <w:rPr>
      <w:rFonts w:ascii="Cambria" w:eastAsia="Cambria" w:hAnsi="Cambria" w:cs="Times New Roman"/>
      <w:kern w:val="0"/>
      <w:lang w:val="en-US" w:eastAsia="en-US"/>
      <w14:ligatures w14:val="none"/>
    </w:rPr>
  </w:style>
  <w:style w:type="paragraph" w:styleId="BodyText">
    <w:name w:val="Body Text"/>
    <w:basedOn w:val="Normal"/>
    <w:link w:val="BodyTextChar"/>
    <w:rsid w:val="00CD0247"/>
    <w:pPr>
      <w:spacing w:after="0" w:line="240" w:lineRule="auto"/>
    </w:pPr>
    <w:rPr>
      <w:rFonts w:ascii="Times New Roman" w:eastAsia="Times New Roman" w:hAnsi="Times New Roman" w:cs="Times New Roman"/>
      <w:b/>
      <w:bCs/>
      <w:kern w:val="0"/>
      <w:sz w:val="32"/>
      <w:lang w:val="en-US" w:eastAsia="en-US"/>
      <w14:ligatures w14:val="none"/>
    </w:rPr>
  </w:style>
  <w:style w:type="character" w:customStyle="1" w:styleId="BodyTextChar">
    <w:name w:val="Body Text Char"/>
    <w:basedOn w:val="DefaultParagraphFont"/>
    <w:link w:val="BodyText"/>
    <w:rsid w:val="00CD0247"/>
    <w:rPr>
      <w:rFonts w:ascii="Times New Roman" w:eastAsia="Times New Roman" w:hAnsi="Times New Roman" w:cs="Times New Roman"/>
      <w:b/>
      <w:bCs/>
      <w:kern w:val="0"/>
      <w:sz w:val="32"/>
      <w:lang w:val="en-US" w:eastAsia="en-US"/>
      <w14:ligatures w14:val="none"/>
    </w:rPr>
  </w:style>
  <w:style w:type="paragraph" w:customStyle="1" w:styleId="380B35EF579F421DB5221601FDC49E1B">
    <w:name w:val="380B35EF579F421DB5221601FDC49E1B"/>
    <w:rsid w:val="00CD0247"/>
    <w:pPr>
      <w:spacing w:after="200" w:line="240" w:lineRule="auto"/>
    </w:pPr>
    <w:rPr>
      <w:rFonts w:ascii="Cambria" w:eastAsia="Cambria" w:hAnsi="Cambria" w:cs="Times New Roman"/>
      <w:kern w:val="0"/>
      <w:lang w:val="en-US" w:eastAsia="en-US"/>
      <w14:ligatures w14:val="none"/>
    </w:rPr>
  </w:style>
  <w:style w:type="paragraph" w:customStyle="1" w:styleId="D6EBE012A0AA4BDFABAF96BB41A04A561">
    <w:name w:val="D6EBE012A0AA4BDFABAF96BB41A04A561"/>
    <w:rsid w:val="00CD0247"/>
    <w:pPr>
      <w:spacing w:after="200" w:line="240" w:lineRule="auto"/>
      <w:ind w:left="720"/>
      <w:contextualSpacing/>
    </w:pPr>
    <w:rPr>
      <w:rFonts w:ascii="Cambria" w:eastAsia="Cambria" w:hAnsi="Cambria" w:cs="Times New Roman"/>
      <w:kern w:val="0"/>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184FD-CFBF-45FC-8373-10E9A2D98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Assignments Documentation Template</Template>
  <TotalTime>65</TotalTime>
  <Pages>9</Pages>
  <Words>896</Words>
  <Characters>5109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Assignment 2</vt:lpstr>
    </vt:vector>
  </TitlesOfParts>
  <Company>DePaul University</Company>
  <LinksUpToDate>false</LinksUpToDate>
  <CharactersWithSpaces>5994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SE 477: Software and Systems Project Management</dc:subject>
  <dc:creator>Ismail Ateya</dc:creator>
  <cp:lastModifiedBy>4521 35</cp:lastModifiedBy>
  <cp:revision>5</cp:revision>
  <dcterms:created xsi:type="dcterms:W3CDTF">2025-04-28T05:14:00Z</dcterms:created>
  <dcterms:modified xsi:type="dcterms:W3CDTF">2025-04-29T10:15:00Z</dcterms:modified>
</cp:coreProperties>
</file>